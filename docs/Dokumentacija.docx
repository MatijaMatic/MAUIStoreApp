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D03C3" w14:textId="77777777" w:rsidR="00201C75" w:rsidRPr="0066484E" w:rsidRDefault="00A97E75" w:rsidP="00A97E75">
      <w:pPr>
        <w:pStyle w:val="01fakultet"/>
      </w:pPr>
      <w:r w:rsidRPr="0066484E">
        <w:t>Факултет за примењени менаџмент, економију и финансије – МЕФ</w:t>
      </w:r>
    </w:p>
    <w:p w14:paraId="727631EB" w14:textId="77777777" w:rsidR="00A97E75" w:rsidRPr="0066484E" w:rsidRDefault="00A97E75" w:rsidP="00A97E75">
      <w:pPr>
        <w:pStyle w:val="02Predmet"/>
        <w:spacing w:before="4200"/>
      </w:pPr>
      <w:r w:rsidRPr="0066484E">
        <w:t>Предмет: Програмирање апликација за мобилне уређаје</w:t>
      </w:r>
    </w:p>
    <w:p w14:paraId="3B65FBBC" w14:textId="407C63AB" w:rsidR="00A97E75" w:rsidRPr="0043708E" w:rsidRDefault="00A97E75" w:rsidP="00CD3919">
      <w:pPr>
        <w:pStyle w:val="03Tema"/>
        <w:rPr>
          <w:lang w:val="en-US"/>
        </w:rPr>
      </w:pPr>
      <w:r w:rsidRPr="0066484E">
        <w:t xml:space="preserve">Тема: </w:t>
      </w:r>
      <w:r w:rsidR="00CD3919" w:rsidRPr="00472338">
        <w:t xml:space="preserve">AppStore – Апликација за куповину </w:t>
      </w:r>
      <w:r w:rsidR="00CD3919" w:rsidRPr="00CD3919">
        <w:t>производа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A97E75" w:rsidRPr="0066484E" w14:paraId="6B12F5B1" w14:textId="77777777" w:rsidTr="00A97E75">
        <w:tc>
          <w:tcPr>
            <w:tcW w:w="4675" w:type="dxa"/>
          </w:tcPr>
          <w:p w14:paraId="52771C69" w14:textId="77777777" w:rsidR="00A97E75" w:rsidRPr="0066484E" w:rsidRDefault="00A97E75" w:rsidP="00215150">
            <w:pPr>
              <w:pStyle w:val="04aNastaniknaslov"/>
            </w:pPr>
            <w:r w:rsidRPr="0066484E">
              <w:t>Предметни наставник:</w:t>
            </w:r>
          </w:p>
          <w:p w14:paraId="3E89BC11" w14:textId="77777777" w:rsidR="00A97E75" w:rsidRPr="0066484E" w:rsidRDefault="00A97E75" w:rsidP="00215150">
            <w:pPr>
              <w:pStyle w:val="04bNastavnikime"/>
              <w:rPr>
                <w:lang w:val="sr-Cyrl-RS"/>
              </w:rPr>
            </w:pPr>
            <w:r w:rsidRPr="0066484E">
              <w:rPr>
                <w:lang w:val="sr-Cyrl-RS"/>
              </w:rPr>
              <w:t>Душан Рајчевић</w:t>
            </w:r>
            <w:r w:rsidR="00215150" w:rsidRPr="0066484E">
              <w:rPr>
                <w:lang w:val="sr-Cyrl-RS"/>
              </w:rPr>
              <w:br/>
            </w:r>
            <w:r w:rsidRPr="0066484E">
              <w:rPr>
                <w:lang w:val="sr-Cyrl-RS"/>
              </w:rPr>
              <w:t>Маст. инж. инф. технол.</w:t>
            </w:r>
          </w:p>
        </w:tc>
        <w:tc>
          <w:tcPr>
            <w:tcW w:w="4675" w:type="dxa"/>
          </w:tcPr>
          <w:p w14:paraId="45009C6F" w14:textId="77777777" w:rsidR="00A97E75" w:rsidRPr="0066484E" w:rsidRDefault="00A97E75" w:rsidP="00215150">
            <w:pPr>
              <w:pStyle w:val="04cAutornaslov"/>
              <w:rPr>
                <w:lang w:val="sr-Cyrl-RS"/>
              </w:rPr>
            </w:pPr>
            <w:r w:rsidRPr="0066484E">
              <w:rPr>
                <w:lang w:val="sr-Cyrl-RS"/>
              </w:rPr>
              <w:t>Аутор(и):</w:t>
            </w:r>
          </w:p>
          <w:p w14:paraId="6DB59B47" w14:textId="0D7D023B" w:rsidR="00A97E75" w:rsidRPr="00CD3919" w:rsidRDefault="00CD3919" w:rsidP="00CD3919">
            <w:pPr>
              <w:pStyle w:val="04dAutoriime"/>
            </w:pPr>
            <w:proofErr w:type="spellStart"/>
            <w:r w:rsidRPr="00CD3919">
              <w:t>Матија</w:t>
            </w:r>
            <w:proofErr w:type="spellEnd"/>
            <w:r w:rsidRPr="00CD3919">
              <w:t xml:space="preserve"> Матић</w:t>
            </w:r>
            <w:r w:rsidRPr="00CD3919">
              <w:tab/>
              <w:t xml:space="preserve">               И011-46/2022</w:t>
            </w:r>
            <w:r w:rsidRPr="00CD3919">
              <w:br/>
            </w:r>
            <w:r>
              <w:t xml:space="preserve"> </w:t>
            </w:r>
            <w:proofErr w:type="spellStart"/>
            <w:r w:rsidRPr="00CD3919">
              <w:t>Лазар</w:t>
            </w:r>
            <w:proofErr w:type="spellEnd"/>
            <w:r w:rsidRPr="00CD3919">
              <w:t xml:space="preserve"> </w:t>
            </w:r>
            <w:proofErr w:type="spellStart"/>
            <w:r w:rsidRPr="00CD3919">
              <w:t>Спасојевић</w:t>
            </w:r>
            <w:proofErr w:type="spellEnd"/>
            <w:r w:rsidRPr="00CD3919">
              <w:tab/>
              <w:t xml:space="preserve">   И001-44/2022</w:t>
            </w:r>
          </w:p>
        </w:tc>
      </w:tr>
    </w:tbl>
    <w:p w14:paraId="51686DBA" w14:textId="77777777" w:rsidR="00A97E75" w:rsidRPr="0066484E" w:rsidRDefault="00A97E75" w:rsidP="00215150">
      <w:pPr>
        <w:pStyle w:val="05Grad"/>
      </w:pPr>
      <w:r w:rsidRPr="0066484E">
        <w:t>Београд</w:t>
      </w:r>
    </w:p>
    <w:p w14:paraId="2B7D5D88" w14:textId="793D0CE4" w:rsidR="00215150" w:rsidRDefault="0043708E" w:rsidP="00C4453B">
      <w:pPr>
        <w:jc w:val="center"/>
        <w:rPr>
          <w:lang w:val="sr-Cyrl-RS"/>
        </w:rPr>
      </w:pPr>
      <w:r>
        <w:rPr>
          <w:lang w:val="sr-Cyrl-RS"/>
        </w:rPr>
        <w:fldChar w:fldCharType="begin">
          <w:ffData>
            <w:name w:val="txtGodina"/>
            <w:enabled/>
            <w:calcOnExit w:val="0"/>
            <w:textInput>
              <w:type w:val="number"/>
              <w:default w:val="2025"/>
              <w:maxLength w:val="4"/>
              <w:format w:val="####"/>
            </w:textInput>
          </w:ffData>
        </w:fldChar>
      </w:r>
      <w:bookmarkStart w:id="0" w:name="txtGodina"/>
      <w:r>
        <w:rPr>
          <w:lang w:val="sr-Cyrl-RS"/>
        </w:rPr>
        <w:instrText xml:space="preserve"> FORMTEXT </w:instrText>
      </w:r>
      <w:r>
        <w:rPr>
          <w:lang w:val="sr-Cyrl-RS"/>
        </w:rPr>
      </w:r>
      <w:r>
        <w:rPr>
          <w:lang w:val="sr-Cyrl-RS"/>
        </w:rPr>
        <w:fldChar w:fldCharType="separate"/>
      </w:r>
      <w:r>
        <w:rPr>
          <w:noProof/>
          <w:lang w:val="sr-Cyrl-RS"/>
        </w:rPr>
        <w:t>2025</w:t>
      </w:r>
      <w:r>
        <w:rPr>
          <w:lang w:val="sr-Cyrl-RS"/>
        </w:rPr>
        <w:fldChar w:fldCharType="end"/>
      </w:r>
      <w:bookmarkEnd w:id="0"/>
      <w:r w:rsidR="00215150" w:rsidRPr="0066484E">
        <w:rPr>
          <w:lang w:val="sr-Cyrl-RS"/>
        </w:rPr>
        <w:br w:type="page"/>
      </w:r>
    </w:p>
    <w:sdt>
      <w:sdtPr>
        <w:id w:val="-942304324"/>
        <w:docPartObj>
          <w:docPartGallery w:val="Table of Contents"/>
          <w:docPartUnique/>
        </w:docPartObj>
      </w:sdtPr>
      <w:sdtEndPr>
        <w:rPr>
          <w:bCs/>
          <w:noProof/>
          <w:sz w:val="24"/>
          <w:lang w:val="en-US"/>
        </w:rPr>
      </w:sdtEndPr>
      <w:sdtContent>
        <w:p w14:paraId="26D6A78F" w14:textId="5CF440B6" w:rsidR="00C4453B" w:rsidRPr="00C4453B" w:rsidRDefault="00C4453B" w:rsidP="00C4453B">
          <w:pPr>
            <w:pStyle w:val="07Sadrzajnaslov"/>
          </w:pPr>
          <w:r>
            <w:t>Садржај</w:t>
          </w:r>
        </w:p>
        <w:p w14:paraId="677866FA" w14:textId="3083AF25" w:rsidR="00427C85" w:rsidRDefault="00C4453B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872808" w:history="1">
            <w:r w:rsidR="00427C85" w:rsidRPr="001378D3">
              <w:rPr>
                <w:rStyle w:val="Hyperlink"/>
                <w:noProof/>
              </w:rPr>
              <w:t>1. Увод</w:t>
            </w:r>
            <w:r w:rsidR="00427C85">
              <w:rPr>
                <w:noProof/>
                <w:webHidden/>
              </w:rPr>
              <w:tab/>
            </w:r>
            <w:r w:rsidR="00427C85">
              <w:rPr>
                <w:noProof/>
                <w:webHidden/>
              </w:rPr>
              <w:fldChar w:fldCharType="begin"/>
            </w:r>
            <w:r w:rsidR="00427C85">
              <w:rPr>
                <w:noProof/>
                <w:webHidden/>
              </w:rPr>
              <w:instrText xml:space="preserve"> PAGEREF _Toc225872808 \h </w:instrText>
            </w:r>
            <w:r w:rsidR="00427C85">
              <w:rPr>
                <w:noProof/>
                <w:webHidden/>
              </w:rPr>
            </w:r>
            <w:r w:rsidR="00427C85">
              <w:rPr>
                <w:noProof/>
                <w:webHidden/>
              </w:rPr>
              <w:fldChar w:fldCharType="separate"/>
            </w:r>
            <w:r w:rsidR="00427C85">
              <w:rPr>
                <w:noProof/>
                <w:webHidden/>
              </w:rPr>
              <w:t>1</w:t>
            </w:r>
            <w:r w:rsidR="00427C85">
              <w:rPr>
                <w:noProof/>
                <w:webHidden/>
              </w:rPr>
              <w:fldChar w:fldCharType="end"/>
            </w:r>
          </w:hyperlink>
        </w:p>
        <w:p w14:paraId="11136674" w14:textId="0D13AB8E" w:rsidR="00427C85" w:rsidRDefault="00427C85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</w:rPr>
          </w:pPr>
          <w:hyperlink w:anchor="_Toc225872809" w:history="1">
            <w:r w:rsidRPr="001378D3">
              <w:rPr>
                <w:rStyle w:val="Hyperlink"/>
                <w:noProof/>
              </w:rPr>
              <w:t>2. Опсег пројекта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_Toc225872809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E3D9E" w14:textId="610061FB" w:rsidR="00427C85" w:rsidRDefault="00427C85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</w:rPr>
          </w:pPr>
          <w:hyperlink w:anchor="_Toc225872810" w:history="1">
            <w:r w:rsidRPr="001378D3">
              <w:rPr>
                <w:rStyle w:val="Hyperlink"/>
                <w:noProof/>
              </w:rPr>
              <w:t>3. Заинтересоване стране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_Toc225872810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EA932" w14:textId="4E5169AC" w:rsidR="00427C85" w:rsidRDefault="00427C85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</w:rPr>
          </w:pPr>
          <w:hyperlink w:anchor="_Toc225872811" w:history="1">
            <w:r w:rsidRPr="001378D3">
              <w:rPr>
                <w:rStyle w:val="Hyperlink"/>
                <w:noProof/>
              </w:rPr>
              <w:t>4. User Stories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_Toc225872811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DB1FE" w14:textId="2517FE65" w:rsidR="00427C85" w:rsidRDefault="00427C85">
          <w:pPr>
            <w:pStyle w:val="TOC2"/>
            <w:tabs>
              <w:tab w:val="right" w:leader="dot" w:pos="9350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25872812" w:history="1">
            <w:r w:rsidRPr="001378D3">
              <w:rPr>
                <w:rStyle w:val="Hyperlink"/>
                <w:noProof/>
              </w:rPr>
              <w:t>4.1. US-1 Пријава на систем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_Toc225872812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32140D" w14:textId="6E676E41" w:rsidR="00427C85" w:rsidRDefault="00427C85">
          <w:pPr>
            <w:pStyle w:val="TOC2"/>
            <w:tabs>
              <w:tab w:val="right" w:leader="dot" w:pos="9350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25872813" w:history="1">
            <w:r w:rsidRPr="001378D3">
              <w:rPr>
                <w:rStyle w:val="Hyperlink"/>
                <w:noProof/>
              </w:rPr>
              <w:t>4.2. US-2 Одјава са система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_Toc225872813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37E1BC" w14:textId="70A5E222" w:rsidR="00427C85" w:rsidRDefault="00427C85">
          <w:pPr>
            <w:pStyle w:val="TOC2"/>
            <w:tabs>
              <w:tab w:val="right" w:leader="dot" w:pos="9350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25872814" w:history="1">
            <w:r w:rsidRPr="001378D3">
              <w:rPr>
                <w:rStyle w:val="Hyperlink"/>
                <w:noProof/>
              </w:rPr>
              <w:t>4.3. US-3 Приказ листе производа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_Toc225872814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BA6CF" w14:textId="28D31DF5" w:rsidR="00427C85" w:rsidRDefault="00427C85">
          <w:pPr>
            <w:pStyle w:val="TOC2"/>
            <w:tabs>
              <w:tab w:val="right" w:leader="dot" w:pos="9350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25872815" w:history="1">
            <w:r w:rsidRPr="001378D3">
              <w:rPr>
                <w:rStyle w:val="Hyperlink"/>
                <w:noProof/>
              </w:rPr>
              <w:t>4.4. US-4 Приказ производа по категорији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_Toc225872815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B5846" w14:textId="625500AF" w:rsidR="00427C85" w:rsidRDefault="00427C85">
          <w:pPr>
            <w:pStyle w:val="TOC2"/>
            <w:tabs>
              <w:tab w:val="right" w:leader="dot" w:pos="9350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25872816" w:history="1">
            <w:r w:rsidRPr="001378D3">
              <w:rPr>
                <w:rStyle w:val="Hyperlink"/>
                <w:noProof/>
              </w:rPr>
              <w:t>4.5. US-5 Преглед детаља производа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_Toc225872816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63FAF" w14:textId="3FDCC1A1" w:rsidR="00427C85" w:rsidRDefault="00427C85">
          <w:pPr>
            <w:pStyle w:val="TOC2"/>
            <w:tabs>
              <w:tab w:val="right" w:leader="dot" w:pos="9350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25872817" w:history="1">
            <w:r w:rsidRPr="001378D3">
              <w:rPr>
                <w:rStyle w:val="Hyperlink"/>
                <w:noProof/>
              </w:rPr>
              <w:t>4.6. US-6 Додавање производа у корпу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_Toc225872817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5F6A3" w14:textId="1388B6C6" w:rsidR="00427C85" w:rsidRDefault="00427C85">
          <w:pPr>
            <w:pStyle w:val="TOC2"/>
            <w:tabs>
              <w:tab w:val="right" w:leader="dot" w:pos="9350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25872818" w:history="1">
            <w:r w:rsidRPr="001378D3">
              <w:rPr>
                <w:rStyle w:val="Hyperlink"/>
                <w:noProof/>
              </w:rPr>
              <w:t>4.7. US-7 Управљање корпом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_Toc225872818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3B1CB" w14:textId="563263B5" w:rsidR="00427C85" w:rsidRDefault="00427C85">
          <w:pPr>
            <w:pStyle w:val="TOC2"/>
            <w:tabs>
              <w:tab w:val="right" w:leader="dot" w:pos="9350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25872819" w:history="1">
            <w:r w:rsidRPr="001378D3">
              <w:rPr>
                <w:rStyle w:val="Hyperlink"/>
                <w:noProof/>
              </w:rPr>
              <w:t>4.8. US-8 Приказ профила корисника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_Toc225872819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885C7" w14:textId="243D54CA" w:rsidR="00427C85" w:rsidRDefault="00427C85">
          <w:pPr>
            <w:pStyle w:val="TOC2"/>
            <w:tabs>
              <w:tab w:val="right" w:leader="dot" w:pos="9350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25872820" w:history="1">
            <w:r w:rsidRPr="001378D3">
              <w:rPr>
                <w:rStyle w:val="Hyperlink"/>
                <w:noProof/>
              </w:rPr>
              <w:t>4.9. US-9 Историја прегледаних производа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_Toc225872820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0CC46" w14:textId="46C6DBEA" w:rsidR="00427C85" w:rsidRDefault="00427C85">
          <w:pPr>
            <w:pStyle w:val="TOC2"/>
            <w:tabs>
              <w:tab w:val="right" w:leader="dot" w:pos="9350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25872821" w:history="1">
            <w:r w:rsidRPr="001378D3">
              <w:rPr>
                <w:rStyle w:val="Hyperlink"/>
                <w:noProof/>
              </w:rPr>
              <w:t>4.10. US-10 Дељење производа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_Toc225872821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9A759" w14:textId="5F954654" w:rsidR="00427C85" w:rsidRDefault="00427C85">
          <w:pPr>
            <w:pStyle w:val="TOC2"/>
            <w:tabs>
              <w:tab w:val="right" w:leader="dot" w:pos="9350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25872822" w:history="1">
            <w:r w:rsidRPr="001378D3">
              <w:rPr>
                <w:rStyle w:val="Hyperlink"/>
                <w:noProof/>
              </w:rPr>
              <w:t>4.11. US-11 Брисање налога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_Toc225872822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5B603" w14:textId="38D3ACF3" w:rsidR="00427C85" w:rsidRDefault="00427C85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</w:rPr>
          </w:pPr>
          <w:hyperlink w:anchor="_Toc225872823" w:history="1">
            <w:r w:rsidRPr="001378D3">
              <w:rPr>
                <w:rStyle w:val="Hyperlink"/>
                <w:noProof/>
              </w:rPr>
              <w:t>5. Случајеви коришћења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_Toc225872823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438CD" w14:textId="04039329" w:rsidR="00427C85" w:rsidRDefault="00427C85">
          <w:pPr>
            <w:pStyle w:val="TOC2"/>
            <w:tabs>
              <w:tab w:val="right" w:leader="dot" w:pos="9350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25872824" w:history="1">
            <w:r w:rsidRPr="001378D3">
              <w:rPr>
                <w:rStyle w:val="Hyperlink"/>
                <w:noProof/>
              </w:rPr>
              <w:t>5.1. СК-1: Пријава на систем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_Toc225872824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3F4A6" w14:textId="35222822" w:rsidR="00427C85" w:rsidRDefault="00427C85">
          <w:pPr>
            <w:pStyle w:val="TOC2"/>
            <w:tabs>
              <w:tab w:val="right" w:leader="dot" w:pos="9350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25872825" w:history="1">
            <w:r w:rsidRPr="001378D3">
              <w:rPr>
                <w:rStyle w:val="Hyperlink"/>
                <w:noProof/>
              </w:rPr>
              <w:t>5.2. СК-2: Одјава са система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_Toc225872825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D7EE2" w14:textId="5ED09EA6" w:rsidR="00427C85" w:rsidRDefault="00427C85">
          <w:pPr>
            <w:pStyle w:val="TOC2"/>
            <w:tabs>
              <w:tab w:val="right" w:leader="dot" w:pos="9350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25872826" w:history="1">
            <w:r w:rsidRPr="001378D3">
              <w:rPr>
                <w:rStyle w:val="Hyperlink"/>
                <w:noProof/>
              </w:rPr>
              <w:t>5.3. СК-3: Приказ листе производа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_Toc225872826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9AA99" w14:textId="6B0B6F25" w:rsidR="00427C85" w:rsidRDefault="00427C85">
          <w:pPr>
            <w:pStyle w:val="TOC2"/>
            <w:tabs>
              <w:tab w:val="right" w:leader="dot" w:pos="9350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25872827" w:history="1">
            <w:r w:rsidRPr="001378D3">
              <w:rPr>
                <w:rStyle w:val="Hyperlink"/>
                <w:noProof/>
              </w:rPr>
              <w:t>5.4. СК-4: Приказ производа по категорији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_Toc225872827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28B37" w14:textId="7BEA9A4B" w:rsidR="00427C85" w:rsidRDefault="00427C85">
          <w:pPr>
            <w:pStyle w:val="TOC2"/>
            <w:tabs>
              <w:tab w:val="right" w:leader="dot" w:pos="9350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25872828" w:history="1">
            <w:r w:rsidRPr="001378D3">
              <w:rPr>
                <w:rStyle w:val="Hyperlink"/>
                <w:noProof/>
              </w:rPr>
              <w:t>5.5. СК-5: Преглед детаља производа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_Toc225872828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3C2CE" w14:textId="704C870B" w:rsidR="00427C85" w:rsidRDefault="00427C85">
          <w:pPr>
            <w:pStyle w:val="TOC2"/>
            <w:tabs>
              <w:tab w:val="right" w:leader="dot" w:pos="9350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25872829" w:history="1">
            <w:r w:rsidRPr="001378D3">
              <w:rPr>
                <w:rStyle w:val="Hyperlink"/>
                <w:noProof/>
              </w:rPr>
              <w:t>5.6. СК-6: Додавање производа у корпу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_Toc225872829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51C31" w14:textId="7DBDE673" w:rsidR="00427C85" w:rsidRDefault="00427C85">
          <w:pPr>
            <w:pStyle w:val="TOC2"/>
            <w:tabs>
              <w:tab w:val="right" w:leader="dot" w:pos="9350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25872830" w:history="1">
            <w:r w:rsidRPr="001378D3">
              <w:rPr>
                <w:rStyle w:val="Hyperlink"/>
                <w:noProof/>
              </w:rPr>
              <w:t>5.7. СК-7: Управљање корпом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_Toc225872830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78F51" w14:textId="7553BC7B" w:rsidR="00427C85" w:rsidRDefault="00427C85">
          <w:pPr>
            <w:pStyle w:val="TOC2"/>
            <w:tabs>
              <w:tab w:val="right" w:leader="dot" w:pos="9350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25872831" w:history="1">
            <w:r w:rsidRPr="001378D3">
              <w:rPr>
                <w:rStyle w:val="Hyperlink"/>
                <w:noProof/>
              </w:rPr>
              <w:t>5.8. СК-8: Приказ профила корисника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_Toc225872831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1F8A7" w14:textId="5455E9C3" w:rsidR="00427C85" w:rsidRDefault="00427C85">
          <w:pPr>
            <w:pStyle w:val="TOC2"/>
            <w:tabs>
              <w:tab w:val="right" w:leader="dot" w:pos="9350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25872832" w:history="1">
            <w:r w:rsidRPr="001378D3">
              <w:rPr>
                <w:rStyle w:val="Hyperlink"/>
                <w:noProof/>
              </w:rPr>
              <w:t>5.9. СК-9: Историја прегледаних производа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_Toc225872832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D23E4" w14:textId="3637E17E" w:rsidR="00427C85" w:rsidRDefault="00427C85">
          <w:pPr>
            <w:pStyle w:val="TOC2"/>
            <w:tabs>
              <w:tab w:val="right" w:leader="dot" w:pos="9350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25872833" w:history="1">
            <w:r w:rsidRPr="001378D3">
              <w:rPr>
                <w:rStyle w:val="Hyperlink"/>
                <w:noProof/>
              </w:rPr>
              <w:t>5.10. СК-10: Дељење производа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_Toc225872833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6BA2A" w14:textId="5BF44185" w:rsidR="00427C85" w:rsidRDefault="00427C85">
          <w:pPr>
            <w:pStyle w:val="TOC2"/>
            <w:tabs>
              <w:tab w:val="right" w:leader="dot" w:pos="9350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25872834" w:history="1">
            <w:r w:rsidRPr="001378D3">
              <w:rPr>
                <w:rStyle w:val="Hyperlink"/>
                <w:noProof/>
              </w:rPr>
              <w:t>5.11. СК-11: Брисање налога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_Toc225872834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0E361" w14:textId="592A844E" w:rsidR="00427C85" w:rsidRDefault="00427C85">
          <w:pPr>
            <w:pStyle w:val="TOC2"/>
            <w:tabs>
              <w:tab w:val="right" w:leader="dot" w:pos="9350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25872835" w:history="1">
            <w:r w:rsidRPr="001378D3">
              <w:rPr>
                <w:rStyle w:val="Hyperlink"/>
                <w:noProof/>
              </w:rPr>
              <w:t>5.12. СК-12: Сортирање производа по цени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_Toc225872835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AFDF7A" w14:textId="7C90F083" w:rsidR="00427C85" w:rsidRDefault="00427C85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</w:rPr>
          </w:pPr>
          <w:hyperlink w:anchor="_Toc225872836" w:history="1">
            <w:r w:rsidRPr="001378D3">
              <w:rPr>
                <w:rStyle w:val="Hyperlink"/>
                <w:noProof/>
              </w:rPr>
              <w:t xml:space="preserve">6. Веза са UX и </w:t>
            </w:r>
            <w:r w:rsidRPr="001378D3">
              <w:rPr>
                <w:rStyle w:val="Hyperlink"/>
                <w:i/>
                <w:iCs/>
                <w:noProof/>
              </w:rPr>
              <w:t>wireframe</w:t>
            </w:r>
            <w:r w:rsidRPr="001378D3">
              <w:rPr>
                <w:rStyle w:val="Hyperlink"/>
                <w:noProof/>
              </w:rPr>
              <w:t>-овима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_Toc225872836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CF9A0" w14:textId="2BF6B55C" w:rsidR="00427C85" w:rsidRDefault="00427C85">
          <w:pPr>
            <w:pStyle w:val="TOC2"/>
            <w:tabs>
              <w:tab w:val="right" w:leader="dot" w:pos="9350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25872837" w:history="1">
            <w:r w:rsidRPr="001378D3">
              <w:rPr>
                <w:rStyle w:val="Hyperlink"/>
                <w:noProof/>
              </w:rPr>
              <w:t>6.1. Пример екрана за пријаву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_Toc225872837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152B5" w14:textId="16A8056D" w:rsidR="00427C85" w:rsidRDefault="00427C85">
          <w:pPr>
            <w:pStyle w:val="TOC3"/>
            <w:tabs>
              <w:tab w:val="right" w:leader="dot" w:pos="9350"/>
            </w:tabs>
            <w:rPr>
              <w:rFonts w:eastAsiaTheme="minorEastAsia"/>
              <w:i w:val="0"/>
              <w:iCs w:val="0"/>
              <w:noProof/>
              <w:sz w:val="24"/>
              <w:szCs w:val="24"/>
            </w:rPr>
          </w:pPr>
          <w:hyperlink w:anchor="_Toc225872838" w:history="1">
            <w:r w:rsidRPr="001378D3">
              <w:rPr>
                <w:rStyle w:val="Hyperlink"/>
                <w:noProof/>
                <w:lang w:val="sr-Cyrl-RS"/>
              </w:rPr>
              <w:t>6.1.1.</w:t>
            </w:r>
            <w:r w:rsidRPr="001378D3">
              <w:rPr>
                <w:rStyle w:val="Hyperlink"/>
                <w:noProof/>
              </w:rPr>
              <w:t xml:space="preserve"> Wireframe</w:t>
            </w:r>
            <w:r w:rsidRPr="001378D3">
              <w:rPr>
                <w:rStyle w:val="Hyperlink"/>
                <w:noProof/>
                <w:lang w:val="sr-Cyrl-RS"/>
              </w:rPr>
              <w:t xml:space="preserve"> опис: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_Toc225872838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EAC97" w14:textId="5697252A" w:rsidR="00427C85" w:rsidRDefault="00427C85">
          <w:pPr>
            <w:pStyle w:val="TOC2"/>
            <w:tabs>
              <w:tab w:val="right" w:leader="dot" w:pos="9350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25872839" w:history="1">
            <w:r w:rsidRPr="001378D3">
              <w:rPr>
                <w:rStyle w:val="Hyperlink"/>
                <w:noProof/>
              </w:rPr>
              <w:t>6.2. Почетни екран – листа производа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_Toc225872839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FF799" w14:textId="79A20AAB" w:rsidR="00427C85" w:rsidRDefault="00427C85">
          <w:pPr>
            <w:pStyle w:val="TOC3"/>
            <w:tabs>
              <w:tab w:val="right" w:leader="dot" w:pos="9350"/>
            </w:tabs>
            <w:rPr>
              <w:rFonts w:eastAsiaTheme="minorEastAsia"/>
              <w:i w:val="0"/>
              <w:iCs w:val="0"/>
              <w:noProof/>
              <w:sz w:val="24"/>
              <w:szCs w:val="24"/>
            </w:rPr>
          </w:pPr>
          <w:hyperlink w:anchor="_Toc225872840" w:history="1">
            <w:r w:rsidRPr="001378D3">
              <w:rPr>
                <w:rStyle w:val="Hyperlink"/>
                <w:noProof/>
              </w:rPr>
              <w:t>6.2.1. Wireframe опис: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_Toc225872840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A5AC9" w14:textId="4B99FA9B" w:rsidR="00427C85" w:rsidRDefault="00427C85">
          <w:pPr>
            <w:pStyle w:val="TOC2"/>
            <w:tabs>
              <w:tab w:val="right" w:leader="dot" w:pos="9350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25872841" w:history="1">
            <w:r w:rsidRPr="001378D3">
              <w:rPr>
                <w:rStyle w:val="Hyperlink"/>
                <w:noProof/>
              </w:rPr>
              <w:t>6.3. Екран категорије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_Toc225872841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99F52" w14:textId="6229EB23" w:rsidR="00427C85" w:rsidRDefault="00427C85">
          <w:pPr>
            <w:pStyle w:val="TOC3"/>
            <w:tabs>
              <w:tab w:val="right" w:leader="dot" w:pos="9350"/>
            </w:tabs>
            <w:rPr>
              <w:rFonts w:eastAsiaTheme="minorEastAsia"/>
              <w:i w:val="0"/>
              <w:iCs w:val="0"/>
              <w:noProof/>
              <w:sz w:val="24"/>
              <w:szCs w:val="24"/>
            </w:rPr>
          </w:pPr>
          <w:hyperlink w:anchor="_Toc225872842" w:history="1">
            <w:r w:rsidRPr="001378D3">
              <w:rPr>
                <w:rStyle w:val="Hyperlink"/>
                <w:noProof/>
              </w:rPr>
              <w:t>6.3.1. Wireframe опис: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_Toc225872842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1DF83" w14:textId="7EDAA425" w:rsidR="00427C85" w:rsidRDefault="00427C85">
          <w:pPr>
            <w:pStyle w:val="TOC2"/>
            <w:tabs>
              <w:tab w:val="right" w:leader="dot" w:pos="9350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25872843" w:history="1">
            <w:r w:rsidRPr="001378D3">
              <w:rPr>
                <w:rStyle w:val="Hyperlink"/>
                <w:noProof/>
              </w:rPr>
              <w:t>6.4. Екран детаља производа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_Toc225872843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86C72" w14:textId="1270CC9F" w:rsidR="00427C85" w:rsidRDefault="00427C85">
          <w:pPr>
            <w:pStyle w:val="TOC3"/>
            <w:tabs>
              <w:tab w:val="right" w:leader="dot" w:pos="9350"/>
            </w:tabs>
            <w:rPr>
              <w:rFonts w:eastAsiaTheme="minorEastAsia"/>
              <w:i w:val="0"/>
              <w:iCs w:val="0"/>
              <w:noProof/>
              <w:sz w:val="24"/>
              <w:szCs w:val="24"/>
            </w:rPr>
          </w:pPr>
          <w:hyperlink w:anchor="_Toc225872844" w:history="1">
            <w:r w:rsidRPr="001378D3">
              <w:rPr>
                <w:rStyle w:val="Hyperlink"/>
                <w:noProof/>
              </w:rPr>
              <w:t>6.4.1. Wireframe опис: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_Toc225872844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532AD" w14:textId="5B292EF5" w:rsidR="00427C85" w:rsidRDefault="00427C85">
          <w:pPr>
            <w:pStyle w:val="TOC2"/>
            <w:tabs>
              <w:tab w:val="right" w:leader="dot" w:pos="9350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25872845" w:history="1">
            <w:r w:rsidRPr="001378D3">
              <w:rPr>
                <w:rStyle w:val="Hyperlink"/>
                <w:noProof/>
              </w:rPr>
              <w:t>6.5. Екран корпе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_Toc225872845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5C17B" w14:textId="24D972A2" w:rsidR="00427C85" w:rsidRDefault="00427C85">
          <w:pPr>
            <w:pStyle w:val="TOC3"/>
            <w:tabs>
              <w:tab w:val="right" w:leader="dot" w:pos="9350"/>
            </w:tabs>
            <w:rPr>
              <w:rFonts w:eastAsiaTheme="minorEastAsia"/>
              <w:i w:val="0"/>
              <w:iCs w:val="0"/>
              <w:noProof/>
              <w:sz w:val="24"/>
              <w:szCs w:val="24"/>
            </w:rPr>
          </w:pPr>
          <w:hyperlink w:anchor="_Toc225872846" w:history="1">
            <w:r w:rsidRPr="001378D3">
              <w:rPr>
                <w:rStyle w:val="Hyperlink"/>
                <w:noProof/>
              </w:rPr>
              <w:t>6.5.1. Wireframe опис: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_Toc225872846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C7316" w14:textId="7CFE3FDD" w:rsidR="00427C85" w:rsidRDefault="00427C85">
          <w:pPr>
            <w:pStyle w:val="TOC2"/>
            <w:tabs>
              <w:tab w:val="right" w:leader="dot" w:pos="9350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25872847" w:history="1">
            <w:r w:rsidRPr="001378D3">
              <w:rPr>
                <w:rStyle w:val="Hyperlink"/>
                <w:noProof/>
              </w:rPr>
              <w:t>6.6. Екран историје прегледаних производа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_Toc225872847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7DFF2" w14:textId="29606DA6" w:rsidR="00427C85" w:rsidRDefault="00427C85">
          <w:pPr>
            <w:pStyle w:val="TOC3"/>
            <w:tabs>
              <w:tab w:val="right" w:leader="dot" w:pos="9350"/>
            </w:tabs>
            <w:rPr>
              <w:rFonts w:eastAsiaTheme="minorEastAsia"/>
              <w:i w:val="0"/>
              <w:iCs w:val="0"/>
              <w:noProof/>
              <w:sz w:val="24"/>
              <w:szCs w:val="24"/>
            </w:rPr>
          </w:pPr>
          <w:hyperlink w:anchor="_Toc225872848" w:history="1">
            <w:r w:rsidRPr="001378D3">
              <w:rPr>
                <w:rStyle w:val="Hyperlink"/>
                <w:noProof/>
              </w:rPr>
              <w:t>6.6.1. Wireframe опис: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_Toc225872848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70F4C" w14:textId="0EDCC349" w:rsidR="00427C85" w:rsidRDefault="00427C85">
          <w:pPr>
            <w:pStyle w:val="TOC2"/>
            <w:tabs>
              <w:tab w:val="right" w:leader="dot" w:pos="9350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25872849" w:history="1">
            <w:r w:rsidRPr="001378D3">
              <w:rPr>
                <w:rStyle w:val="Hyperlink"/>
                <w:noProof/>
              </w:rPr>
              <w:t>6.7. Профилни екран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_Toc225872849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29BEB" w14:textId="18952254" w:rsidR="00427C85" w:rsidRDefault="00427C85">
          <w:pPr>
            <w:pStyle w:val="TOC3"/>
            <w:tabs>
              <w:tab w:val="right" w:leader="dot" w:pos="9350"/>
            </w:tabs>
            <w:rPr>
              <w:rFonts w:eastAsiaTheme="minorEastAsia"/>
              <w:i w:val="0"/>
              <w:iCs w:val="0"/>
              <w:noProof/>
              <w:sz w:val="24"/>
              <w:szCs w:val="24"/>
            </w:rPr>
          </w:pPr>
          <w:hyperlink w:anchor="_Toc225872850" w:history="1">
            <w:r w:rsidRPr="001378D3">
              <w:rPr>
                <w:rStyle w:val="Hyperlink"/>
                <w:noProof/>
              </w:rPr>
              <w:t>6.7.1. Wireframe опис: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_Toc225872850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460E3" w14:textId="7D246E01" w:rsidR="00427C85" w:rsidRDefault="00427C85">
          <w:pPr>
            <w:pStyle w:val="TOC2"/>
            <w:tabs>
              <w:tab w:val="right" w:leader="dot" w:pos="9350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25872851" w:history="1">
            <w:r w:rsidRPr="001378D3">
              <w:rPr>
                <w:rStyle w:val="Hyperlink"/>
                <w:noProof/>
              </w:rPr>
              <w:t>6.8. Доња навигација (Tab Bar)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_Toc225872851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5A821" w14:textId="1D3AE2F5" w:rsidR="00427C85" w:rsidRDefault="00427C85">
          <w:pPr>
            <w:pStyle w:val="TOC3"/>
            <w:tabs>
              <w:tab w:val="right" w:leader="dot" w:pos="9350"/>
            </w:tabs>
            <w:rPr>
              <w:rFonts w:eastAsiaTheme="minorEastAsia"/>
              <w:i w:val="0"/>
              <w:iCs w:val="0"/>
              <w:noProof/>
              <w:sz w:val="24"/>
              <w:szCs w:val="24"/>
            </w:rPr>
          </w:pPr>
          <w:hyperlink w:anchor="_Toc225872852" w:history="1">
            <w:r w:rsidRPr="001378D3">
              <w:rPr>
                <w:rStyle w:val="Hyperlink"/>
                <w:noProof/>
              </w:rPr>
              <w:t>6.8.1. Wireframe опис: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_Toc225872852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FAE4A" w14:textId="5DD85DDA" w:rsidR="00427C85" w:rsidRDefault="00427C85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</w:rPr>
          </w:pPr>
          <w:hyperlink w:anchor="_Toc225872853" w:history="1">
            <w:r w:rsidRPr="001378D3">
              <w:rPr>
                <w:rStyle w:val="Hyperlink"/>
                <w:noProof/>
              </w:rPr>
              <w:t>7. Техничка ограничења и претпоставке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_Toc225872853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E1E7B" w14:textId="0C946D4A" w:rsidR="00427C85" w:rsidRDefault="00427C85">
          <w:pPr>
            <w:pStyle w:val="TOC2"/>
            <w:tabs>
              <w:tab w:val="right" w:leader="dot" w:pos="9350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25872854" w:history="1">
            <w:r w:rsidRPr="001378D3">
              <w:rPr>
                <w:rStyle w:val="Hyperlink"/>
                <w:noProof/>
              </w:rPr>
              <w:t>7.1. Технолошка платформа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_Toc225872854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4271B" w14:textId="40C96899" w:rsidR="00427C85" w:rsidRDefault="00427C85">
          <w:pPr>
            <w:pStyle w:val="TOC2"/>
            <w:tabs>
              <w:tab w:val="right" w:leader="dot" w:pos="9350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25872855" w:history="1">
            <w:r w:rsidRPr="001378D3">
              <w:rPr>
                <w:rStyle w:val="Hyperlink"/>
                <w:noProof/>
              </w:rPr>
              <w:t>7.2. Подржане платформе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_Toc225872855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D0928" w14:textId="6CB9891D" w:rsidR="00427C85" w:rsidRDefault="00427C85">
          <w:pPr>
            <w:pStyle w:val="TOC2"/>
            <w:tabs>
              <w:tab w:val="right" w:leader="dot" w:pos="9350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25872856" w:history="1">
            <w:r w:rsidRPr="001378D3">
              <w:rPr>
                <w:rStyle w:val="Hyperlink"/>
                <w:noProof/>
              </w:rPr>
              <w:t>7.3. Рад у offline режиму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_Toc225872856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50EE9" w14:textId="10130789" w:rsidR="00427C85" w:rsidRDefault="00427C85">
          <w:pPr>
            <w:pStyle w:val="TOC2"/>
            <w:tabs>
              <w:tab w:val="right" w:leader="dot" w:pos="9350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25872857" w:history="1">
            <w:r w:rsidRPr="001378D3">
              <w:rPr>
                <w:rStyle w:val="Hyperlink"/>
                <w:noProof/>
              </w:rPr>
              <w:t>7.4. Складиштење података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_Toc225872857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9D026" w14:textId="48459939" w:rsidR="00427C85" w:rsidRDefault="00427C85">
          <w:pPr>
            <w:pStyle w:val="TOC2"/>
            <w:tabs>
              <w:tab w:val="right" w:leader="dot" w:pos="9350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25872858" w:history="1">
            <w:r w:rsidRPr="001378D3">
              <w:rPr>
                <w:rStyle w:val="Hyperlink"/>
                <w:noProof/>
              </w:rPr>
              <w:t>7.5. Коришћење могућности уређаја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_Toc225872858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2EA90" w14:textId="676A553E" w:rsidR="00427C85" w:rsidRDefault="00427C85">
          <w:pPr>
            <w:pStyle w:val="TOC2"/>
            <w:tabs>
              <w:tab w:val="right" w:leader="dot" w:pos="9350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25872859" w:history="1">
            <w:r w:rsidRPr="001378D3">
              <w:rPr>
                <w:rStyle w:val="Hyperlink"/>
                <w:noProof/>
              </w:rPr>
              <w:t>7.6. Безбедносна ограничења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_Toc225872859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D8F52" w14:textId="5E3C3E99" w:rsidR="00427C85" w:rsidRDefault="00427C85">
          <w:pPr>
            <w:pStyle w:val="TOC2"/>
            <w:tabs>
              <w:tab w:val="right" w:leader="dot" w:pos="9350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25872860" w:history="1">
            <w:r w:rsidRPr="001378D3">
              <w:rPr>
                <w:rStyle w:val="Hyperlink"/>
                <w:noProof/>
              </w:rPr>
              <w:t>7.7. Временска и пословна правила (Business Rules)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_Toc225872860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0240A" w14:textId="7F3A7F98" w:rsidR="00427C85" w:rsidRDefault="00427C85">
          <w:pPr>
            <w:pStyle w:val="TOC2"/>
            <w:tabs>
              <w:tab w:val="right" w:leader="dot" w:pos="9350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25872861" w:history="1">
            <w:r w:rsidRPr="001378D3">
              <w:rPr>
                <w:rStyle w:val="Hyperlink"/>
                <w:noProof/>
              </w:rPr>
              <w:t>7.8. Перформансе и скалабилност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_Toc225872861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37929" w14:textId="1AB355DE" w:rsidR="00427C85" w:rsidRDefault="00427C85">
          <w:pPr>
            <w:pStyle w:val="TOC2"/>
            <w:tabs>
              <w:tab w:val="right" w:leader="dot" w:pos="9350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25872862" w:history="1">
            <w:r w:rsidRPr="001378D3">
              <w:rPr>
                <w:rStyle w:val="Hyperlink"/>
                <w:noProof/>
              </w:rPr>
              <w:t>7.9. Ограничења имплементације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_Toc225872862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BF875" w14:textId="144BF301" w:rsidR="00427C85" w:rsidRDefault="00427C85">
          <w:pPr>
            <w:pStyle w:val="TOC2"/>
            <w:tabs>
              <w:tab w:val="right" w:leader="dot" w:pos="9350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25872863" w:history="1">
            <w:r w:rsidRPr="001378D3">
              <w:rPr>
                <w:rStyle w:val="Hyperlink"/>
                <w:rFonts w:ascii="Arial" w:hAnsi="Arial" w:cs="Arial"/>
                <w:noProof/>
              </w:rPr>
              <w:t>7.10.</w:t>
            </w:r>
            <w:r w:rsidRPr="001378D3">
              <w:rPr>
                <w:rStyle w:val="Hyperlink"/>
                <w:noProof/>
              </w:rPr>
              <w:t xml:space="preserve"> Претпоставке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_Toc225872863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75CF8" w14:textId="2502B632" w:rsidR="00427C85" w:rsidRDefault="00427C85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</w:rPr>
          </w:pPr>
          <w:hyperlink w:anchor="_Toc225872864" w:history="1">
            <w:r w:rsidRPr="001378D3">
              <w:rPr>
                <w:rStyle w:val="Hyperlink"/>
                <w:noProof/>
              </w:rPr>
              <w:t>8. Критеријуми прихватања (</w:t>
            </w:r>
            <w:r w:rsidRPr="001378D3">
              <w:rPr>
                <w:rStyle w:val="Hyperlink"/>
                <w:i/>
                <w:iCs/>
                <w:noProof/>
              </w:rPr>
              <w:t>Acceptance Criteria</w:t>
            </w:r>
            <w:r w:rsidRPr="001378D3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_Toc225872864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68657" w14:textId="4BFAC455" w:rsidR="00427C85" w:rsidRDefault="00427C85">
          <w:pPr>
            <w:pStyle w:val="TOC2"/>
            <w:tabs>
              <w:tab w:val="right" w:leader="dot" w:pos="9350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25872865" w:history="1">
            <w:r w:rsidRPr="001378D3">
              <w:rPr>
                <w:rStyle w:val="Hyperlink"/>
                <w:rFonts w:eastAsia="MS Gothic"/>
                <w:noProof/>
              </w:rPr>
              <w:t>8.1. ФЗ-1: Пријава на систем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_Toc225872865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C6EFA" w14:textId="48DF2907" w:rsidR="00427C85" w:rsidRDefault="00427C85">
          <w:pPr>
            <w:pStyle w:val="TOC2"/>
            <w:tabs>
              <w:tab w:val="right" w:leader="dot" w:pos="9350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25872866" w:history="1">
            <w:r w:rsidRPr="001378D3">
              <w:rPr>
                <w:rStyle w:val="Hyperlink"/>
                <w:rFonts w:eastAsia="MS Gothic"/>
                <w:noProof/>
              </w:rPr>
              <w:t>8.2. ФЗ-2: Одјава са система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_Toc225872866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CA4F93" w14:textId="11A81F2B" w:rsidR="00427C85" w:rsidRDefault="00427C85">
          <w:pPr>
            <w:pStyle w:val="TOC2"/>
            <w:tabs>
              <w:tab w:val="right" w:leader="dot" w:pos="9350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25872867" w:history="1">
            <w:r w:rsidRPr="001378D3">
              <w:rPr>
                <w:rStyle w:val="Hyperlink"/>
                <w:rFonts w:eastAsia="MS Gothic"/>
                <w:noProof/>
              </w:rPr>
              <w:t>8.3. ФЗ-3: Приказ листе производа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_Toc225872867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BA3AD" w14:textId="6834F86C" w:rsidR="00427C85" w:rsidRDefault="00427C85">
          <w:pPr>
            <w:pStyle w:val="TOC2"/>
            <w:tabs>
              <w:tab w:val="right" w:leader="dot" w:pos="9350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25872868" w:history="1">
            <w:r w:rsidRPr="001378D3">
              <w:rPr>
                <w:rStyle w:val="Hyperlink"/>
                <w:rFonts w:eastAsia="MS Gothic"/>
                <w:noProof/>
              </w:rPr>
              <w:t>8.4. ФЗ-4: Претрага производа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_Toc225872868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3058E" w14:textId="39641EC8" w:rsidR="00427C85" w:rsidRDefault="00427C85">
          <w:pPr>
            <w:pStyle w:val="TOC2"/>
            <w:tabs>
              <w:tab w:val="right" w:leader="dot" w:pos="9350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25872869" w:history="1">
            <w:r w:rsidRPr="001378D3">
              <w:rPr>
                <w:rStyle w:val="Hyperlink"/>
                <w:rFonts w:eastAsia="MS Gothic"/>
                <w:noProof/>
              </w:rPr>
              <w:t>8.5. ФЗ-5: Приказ производа по категорији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_Toc225872869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8ED08" w14:textId="2ECA06C3" w:rsidR="00427C85" w:rsidRDefault="00427C85">
          <w:pPr>
            <w:pStyle w:val="TOC2"/>
            <w:tabs>
              <w:tab w:val="right" w:leader="dot" w:pos="9350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25872870" w:history="1">
            <w:r w:rsidRPr="001378D3">
              <w:rPr>
                <w:rStyle w:val="Hyperlink"/>
                <w:rFonts w:eastAsia="MS Gothic"/>
                <w:noProof/>
              </w:rPr>
              <w:t>8.6. ФЗ-6: Преглед детаља производа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_Toc225872870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A1A94" w14:textId="11A74D3C" w:rsidR="00427C85" w:rsidRDefault="00427C85">
          <w:pPr>
            <w:pStyle w:val="TOC2"/>
            <w:tabs>
              <w:tab w:val="right" w:leader="dot" w:pos="9350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25872871" w:history="1">
            <w:r w:rsidRPr="001378D3">
              <w:rPr>
                <w:rStyle w:val="Hyperlink"/>
                <w:rFonts w:eastAsia="MS Gothic"/>
                <w:noProof/>
              </w:rPr>
              <w:t>8.7. ФЗ-7: Додавање производа у корпу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_Toc225872871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A9553" w14:textId="0058AFBD" w:rsidR="00427C85" w:rsidRDefault="00427C85">
          <w:pPr>
            <w:pStyle w:val="TOC2"/>
            <w:tabs>
              <w:tab w:val="right" w:leader="dot" w:pos="9350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25872872" w:history="1">
            <w:r w:rsidRPr="001378D3">
              <w:rPr>
                <w:rStyle w:val="Hyperlink"/>
                <w:rFonts w:eastAsia="MS Gothic"/>
                <w:noProof/>
              </w:rPr>
              <w:t>8.8. ФЗ-8: Управљање корпом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_Toc225872872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6F9134" w14:textId="61441348" w:rsidR="00427C85" w:rsidRDefault="00427C85">
          <w:pPr>
            <w:pStyle w:val="TOC2"/>
            <w:tabs>
              <w:tab w:val="right" w:leader="dot" w:pos="9350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25872873" w:history="1">
            <w:r w:rsidRPr="001378D3">
              <w:rPr>
                <w:rStyle w:val="Hyperlink"/>
                <w:rFonts w:eastAsia="MS Gothic"/>
                <w:noProof/>
              </w:rPr>
              <w:t>8.9. ФЗ-9: Приказ профила корисника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_Toc225872873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26211" w14:textId="445254D7" w:rsidR="00427C85" w:rsidRDefault="00427C85">
          <w:pPr>
            <w:pStyle w:val="TOC2"/>
            <w:tabs>
              <w:tab w:val="right" w:leader="dot" w:pos="9350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25872874" w:history="1">
            <w:r w:rsidRPr="001378D3">
              <w:rPr>
                <w:rStyle w:val="Hyperlink"/>
                <w:rFonts w:eastAsia="MS Gothic"/>
                <w:noProof/>
              </w:rPr>
              <w:t>8.10. ФЗ-10: Историја прегледаних производа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_Toc225872874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8E869" w14:textId="44A42C3D" w:rsidR="00427C85" w:rsidRDefault="00427C85">
          <w:pPr>
            <w:pStyle w:val="TOC2"/>
            <w:tabs>
              <w:tab w:val="right" w:leader="dot" w:pos="9350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25872875" w:history="1">
            <w:r w:rsidRPr="001378D3">
              <w:rPr>
                <w:rStyle w:val="Hyperlink"/>
                <w:rFonts w:eastAsia="MS Gothic"/>
                <w:noProof/>
              </w:rPr>
              <w:t>8.11. ФЗ-11: Дељење производа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_Toc225872875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8F3DE" w14:textId="2565498D" w:rsidR="00427C85" w:rsidRDefault="00427C85">
          <w:pPr>
            <w:pStyle w:val="TOC2"/>
            <w:tabs>
              <w:tab w:val="right" w:leader="dot" w:pos="9350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25872876" w:history="1">
            <w:r w:rsidRPr="001378D3">
              <w:rPr>
                <w:rStyle w:val="Hyperlink"/>
                <w:rFonts w:eastAsia="MS Gothic"/>
                <w:noProof/>
              </w:rPr>
              <w:t>8.12. ФЗ-12: Брисање налога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_Toc225872876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03888" w14:textId="17FE6690" w:rsidR="00427C85" w:rsidRDefault="00427C85">
          <w:pPr>
            <w:pStyle w:val="TOC2"/>
            <w:tabs>
              <w:tab w:val="right" w:leader="dot" w:pos="9350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25872877" w:history="1">
            <w:r w:rsidRPr="001378D3">
              <w:rPr>
                <w:rStyle w:val="Hyperlink"/>
                <w:rFonts w:eastAsia="MS Gothic"/>
                <w:noProof/>
              </w:rPr>
              <w:t>8.13. ФЗ-13: Сортирање производа по цени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_Toc225872877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6E65A" w14:textId="33158BAE" w:rsidR="00C4453B" w:rsidRDefault="00C4453B">
          <w:r>
            <w:rPr>
              <w:b/>
              <w:bCs/>
              <w:noProof/>
            </w:rPr>
            <w:fldChar w:fldCharType="end"/>
          </w:r>
        </w:p>
      </w:sdtContent>
    </w:sdt>
    <w:p w14:paraId="01B08446" w14:textId="6FC4ED69" w:rsidR="00C4453B" w:rsidRPr="0066484E" w:rsidRDefault="00C4453B">
      <w:pPr>
        <w:rPr>
          <w:lang w:val="sr-Cyrl-RS"/>
        </w:rPr>
        <w:sectPr w:rsidR="00C4453B" w:rsidRPr="0066484E">
          <w:headerReference w:type="default" r:id="rId8"/>
          <w:footerReference w:type="defaul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BCF183D" w14:textId="77777777" w:rsidR="00215150" w:rsidRDefault="00215150" w:rsidP="00820268">
      <w:pPr>
        <w:pStyle w:val="Heading1"/>
        <w:rPr>
          <w:lang w:val="en-US"/>
        </w:rPr>
      </w:pPr>
      <w:bookmarkStart w:id="1" w:name="_Toc217617587"/>
      <w:bookmarkStart w:id="2" w:name="_Toc225872808"/>
      <w:r w:rsidRPr="0066484E">
        <w:lastRenderedPageBreak/>
        <w:t>Увод</w:t>
      </w:r>
      <w:bookmarkEnd w:id="1"/>
      <w:bookmarkEnd w:id="2"/>
    </w:p>
    <w:p w14:paraId="0AEA1F9F" w14:textId="77777777" w:rsidR="00CD3919" w:rsidRPr="00CD3919" w:rsidRDefault="00CD3919" w:rsidP="00CD3919">
      <w:pPr>
        <w:pStyle w:val="08Pasus"/>
      </w:pPr>
      <w:r w:rsidRPr="00CD3919">
        <w:t>AppStore је мобилна апликација за куповину производа изграђена помоћу .NET MAUI (Multi-platform App UI) платформе. Апликација нуди корисницима могућност прегледа, претраге и куповине производа из различитих категорија, уз управљање корпом за куповину и корисничким налогом. Као позадински сервис користи се FakeStore API, јавно доступан REST API са тест подацима о производима и корисницима.</w:t>
      </w:r>
    </w:p>
    <w:p w14:paraId="52CBD327" w14:textId="77777777" w:rsidR="00CD3919" w:rsidRPr="00CD3919" w:rsidRDefault="00CD3919" w:rsidP="00CD3919">
      <w:pPr>
        <w:pStyle w:val="08Pasus"/>
      </w:pPr>
      <w:r w:rsidRPr="00CD3919">
        <w:t>Апликација је развијена у складу са MVVM (Model-View-ViewModel) архитектурним обрасцем и примењује принципе чистог кода и раздвајања одговорности. Корисник може да прегледа детаље, управља корпом, прати историју прегледаних производа и приступа свом профилу. Апликација је намењена свим корисницима мобилних уређаја са жељом за модерним искуством купца.</w:t>
      </w:r>
    </w:p>
    <w:p w14:paraId="3E42274A" w14:textId="77777777" w:rsidR="00CD3919" w:rsidRPr="00CD3919" w:rsidRDefault="00CD3919" w:rsidP="00CD3919">
      <w:pPr>
        <w:pStyle w:val="08Pasus"/>
        <w:rPr>
          <w:lang w:val="en-US"/>
        </w:rPr>
      </w:pPr>
    </w:p>
    <w:p w14:paraId="0CCE36E8" w14:textId="77777777" w:rsidR="00875225" w:rsidRDefault="00F52022" w:rsidP="00F52022">
      <w:pPr>
        <w:pStyle w:val="Heading1"/>
      </w:pPr>
      <w:bookmarkStart w:id="3" w:name="_Toc217617588"/>
      <w:bookmarkStart w:id="4" w:name="_Toc225872809"/>
      <w:r>
        <w:t>Опсег пројекта</w:t>
      </w:r>
      <w:bookmarkEnd w:id="3"/>
      <w:bookmarkEnd w:id="4"/>
    </w:p>
    <w:p w14:paraId="279C00A7" w14:textId="77777777" w:rsidR="00CD3919" w:rsidRPr="00FB4ECD" w:rsidRDefault="00CD3919" w:rsidP="00CD3919">
      <w:pPr>
        <w:pStyle w:val="08Pasus"/>
      </w:pPr>
      <w:bookmarkStart w:id="5" w:name="_Toc217617589"/>
      <w:r w:rsidRPr="00FB4ECD">
        <w:t>Пројекат AppStore обухвата развој мобилне апликације за куповину производа на .NET MAUI платформи, са фокусом на корисничко искуство и модеран изглед. У оквиру пројекта реализовани су следећи функционални сегменти:</w:t>
      </w:r>
    </w:p>
    <w:p w14:paraId="26D1E0BC" w14:textId="77777777" w:rsidR="00CD3919" w:rsidRPr="00FB4ECD" w:rsidRDefault="00CD3919" w:rsidP="00CD3919">
      <w:pPr>
        <w:pStyle w:val="08Pasus"/>
      </w:pPr>
      <w:r w:rsidRPr="00FB4ECD">
        <w:t>Шта је обухваћено пројектом:</w:t>
      </w:r>
    </w:p>
    <w:p w14:paraId="5CA74C82" w14:textId="77777777" w:rsidR="00CD3919" w:rsidRPr="00FB4ECD" w:rsidRDefault="00CD3919" w:rsidP="00CD3919">
      <w:pPr>
        <w:pStyle w:val="09Unorderedlist"/>
        <w:numPr>
          <w:ilvl w:val="0"/>
          <w:numId w:val="0"/>
        </w:numPr>
        <w:ind w:left="360"/>
      </w:pPr>
      <w:r w:rsidRPr="00FB4ECD">
        <w:t>Пријава и одјава корисника путем токен-базиране аутентификације</w:t>
      </w:r>
    </w:p>
    <w:p w14:paraId="192F0A9E" w14:textId="77777777" w:rsidR="00CD3919" w:rsidRPr="00FB4ECD" w:rsidRDefault="00CD3919" w:rsidP="00CD3919">
      <w:pPr>
        <w:pStyle w:val="09Unorderedlist"/>
        <w:numPr>
          <w:ilvl w:val="0"/>
          <w:numId w:val="0"/>
        </w:numPr>
        <w:ind w:left="360"/>
      </w:pPr>
      <w:r w:rsidRPr="00FB4ECD">
        <w:t>• Приказ листе производа свих категорија са FakeStore API-ја</w:t>
      </w:r>
    </w:p>
    <w:p w14:paraId="3CB71EBF" w14:textId="77777777" w:rsidR="00CD3919" w:rsidRPr="00FB4ECD" w:rsidRDefault="00CD3919" w:rsidP="00CD3919">
      <w:pPr>
        <w:pStyle w:val="09Unorderedlist"/>
        <w:numPr>
          <w:ilvl w:val="0"/>
          <w:numId w:val="0"/>
        </w:numPr>
        <w:ind w:left="360"/>
      </w:pPr>
      <w:r w:rsidRPr="00FB4ECD">
        <w:t>• Приказ производа по категоријама (електроника, накит, мушка одећа, женска одећа)</w:t>
      </w:r>
    </w:p>
    <w:p w14:paraId="58236CF0" w14:textId="77777777" w:rsidR="00CD3919" w:rsidRPr="00FB4ECD" w:rsidRDefault="00CD3919" w:rsidP="00CD3919">
      <w:pPr>
        <w:pStyle w:val="09Unorderedlist"/>
        <w:numPr>
          <w:ilvl w:val="0"/>
          <w:numId w:val="0"/>
        </w:numPr>
        <w:ind w:left="360"/>
      </w:pPr>
      <w:r w:rsidRPr="00FB4ECD">
        <w:t>• Сортирање производа унутар категорије по цени (растуће и опадајуће)</w:t>
      </w:r>
    </w:p>
    <w:p w14:paraId="62170E13" w14:textId="77777777" w:rsidR="00CD3919" w:rsidRPr="00FB4ECD" w:rsidRDefault="00CD3919" w:rsidP="00CD3919">
      <w:pPr>
        <w:pStyle w:val="09Unorderedlist"/>
        <w:numPr>
          <w:ilvl w:val="0"/>
          <w:numId w:val="0"/>
        </w:numPr>
        <w:ind w:left="360"/>
      </w:pPr>
      <w:r w:rsidRPr="00FB4ECD">
        <w:t>• Детаљан приказ производа (назив, опис, цена, оцена, слика, укрштена продаја)</w:t>
      </w:r>
    </w:p>
    <w:p w14:paraId="2983D568" w14:textId="77777777" w:rsidR="00CD3919" w:rsidRPr="00FB4ECD" w:rsidRDefault="00CD3919" w:rsidP="00CD3919">
      <w:pPr>
        <w:pStyle w:val="09Unorderedlist"/>
        <w:numPr>
          <w:ilvl w:val="0"/>
          <w:numId w:val="0"/>
        </w:numPr>
        <w:ind w:left="360"/>
      </w:pPr>
      <w:r w:rsidRPr="00FB4ECD">
        <w:t>• Управљање корпом за куповину: додавање производа, промена количине, брисање корпе</w:t>
      </w:r>
    </w:p>
    <w:p w14:paraId="419EBCD7" w14:textId="77777777" w:rsidR="00CD3919" w:rsidRPr="00FB4ECD" w:rsidRDefault="00CD3919" w:rsidP="00CD3919">
      <w:pPr>
        <w:pStyle w:val="09Unorderedlist"/>
        <w:numPr>
          <w:ilvl w:val="0"/>
          <w:numId w:val="0"/>
        </w:numPr>
        <w:ind w:left="360"/>
      </w:pPr>
      <w:r w:rsidRPr="00FB4ECD">
        <w:t>• Историја недавно прегледаних производа (максимално 8 производа, чува се локално)</w:t>
      </w:r>
    </w:p>
    <w:p w14:paraId="01BF5794" w14:textId="77777777" w:rsidR="00CD3919" w:rsidRPr="00FB4ECD" w:rsidRDefault="00CD3919" w:rsidP="00CD3919">
      <w:pPr>
        <w:pStyle w:val="09Unorderedlist"/>
        <w:numPr>
          <w:ilvl w:val="0"/>
          <w:numId w:val="0"/>
        </w:numPr>
        <w:ind w:left="360"/>
      </w:pPr>
      <w:r w:rsidRPr="00FB4ECD">
        <w:t>• Приказ профила корисника са личним подацима и адресом</w:t>
      </w:r>
    </w:p>
    <w:p w14:paraId="248F8995" w14:textId="77777777" w:rsidR="00CD3919" w:rsidRPr="00FB4ECD" w:rsidRDefault="00CD3919" w:rsidP="00CD3919">
      <w:pPr>
        <w:pStyle w:val="09Unorderedlist"/>
        <w:numPr>
          <w:ilvl w:val="0"/>
          <w:numId w:val="0"/>
        </w:numPr>
        <w:ind w:left="360"/>
      </w:pPr>
      <w:r w:rsidRPr="00FB4ECD">
        <w:t>• Дељење производа преко уграђених могућности уређаја</w:t>
      </w:r>
    </w:p>
    <w:p w14:paraId="319DD12E" w14:textId="77777777" w:rsidR="00CD3919" w:rsidRPr="00FB4ECD" w:rsidRDefault="00CD3919" w:rsidP="00CD3919">
      <w:pPr>
        <w:pStyle w:val="09Unorderedlist"/>
        <w:numPr>
          <w:ilvl w:val="0"/>
          <w:numId w:val="0"/>
        </w:numPr>
        <w:ind w:left="360"/>
      </w:pPr>
      <w:r w:rsidRPr="00FB4ECD">
        <w:t>• Брисање корисничког налога са потврдом и аутоматском одјавом</w:t>
      </w:r>
    </w:p>
    <w:p w14:paraId="0E6E9719" w14:textId="77777777" w:rsidR="00CD3919" w:rsidRPr="00FB4ECD" w:rsidRDefault="00CD3919" w:rsidP="00CD3919">
      <w:pPr>
        <w:pStyle w:val="09Unorderedlist"/>
        <w:numPr>
          <w:ilvl w:val="0"/>
          <w:numId w:val="0"/>
        </w:numPr>
        <w:ind w:left="360"/>
      </w:pPr>
      <w:r w:rsidRPr="00FB4ECD">
        <w:t>• Проверa интернет конекције пре сваког мрежног захтева</w:t>
      </w:r>
    </w:p>
    <w:p w14:paraId="43A75533" w14:textId="77777777" w:rsidR="00CD3919" w:rsidRPr="00FB4ECD" w:rsidRDefault="00CD3919" w:rsidP="00CD3919">
      <w:pPr>
        <w:pStyle w:val="08Pasus"/>
      </w:pPr>
      <w:r w:rsidRPr="00FB4ECD">
        <w:t>Шта није обухваћено пројектом:</w:t>
      </w:r>
    </w:p>
    <w:p w14:paraId="057C6B6F" w14:textId="77777777" w:rsidR="00CD3919" w:rsidRPr="00FB4ECD" w:rsidRDefault="00CD3919" w:rsidP="00CD3919">
      <w:pPr>
        <w:pStyle w:val="09Unorderedlist"/>
      </w:pPr>
      <w:r w:rsidRPr="00FB4ECD">
        <w:t>Регистрација нових корисника (налози постоје само у FakeStore API тест бази)</w:t>
      </w:r>
    </w:p>
    <w:p w14:paraId="11323601" w14:textId="77777777" w:rsidR="00CD3919" w:rsidRPr="00FB4ECD" w:rsidRDefault="00CD3919" w:rsidP="00CD3919">
      <w:pPr>
        <w:pStyle w:val="09Unorderedlist"/>
      </w:pPr>
      <w:r w:rsidRPr="00FB4ECD">
        <w:t>Процесирање плаћања и финансијске трансакције</w:t>
      </w:r>
    </w:p>
    <w:p w14:paraId="4E4E6C13" w14:textId="77777777" w:rsidR="00CD3919" w:rsidRPr="00FB4ECD" w:rsidRDefault="00CD3919" w:rsidP="00CD3919">
      <w:pPr>
        <w:pStyle w:val="09Unorderedlist"/>
      </w:pPr>
      <w:r w:rsidRPr="00FB4ECD">
        <w:t>Претрага производа</w:t>
      </w:r>
    </w:p>
    <w:p w14:paraId="3194F915" w14:textId="77777777" w:rsidR="00CD3919" w:rsidRPr="00FB4ECD" w:rsidRDefault="00CD3919" w:rsidP="00CD3919">
      <w:pPr>
        <w:pStyle w:val="09Unorderedlist"/>
      </w:pPr>
      <w:r w:rsidRPr="00FB4ECD">
        <w:t>Административни панел за управљање производима</w:t>
      </w:r>
    </w:p>
    <w:p w14:paraId="3B246ED9" w14:textId="77777777" w:rsidR="00CD3919" w:rsidRPr="00FB4ECD" w:rsidRDefault="00CD3919" w:rsidP="00CD3919">
      <w:pPr>
        <w:pStyle w:val="09Unorderedlist"/>
      </w:pPr>
      <w:r w:rsidRPr="00FB4ECD">
        <w:t>Управљање залихама и ажурирање производа</w:t>
      </w:r>
    </w:p>
    <w:p w14:paraId="7FBD5AF6" w14:textId="77777777" w:rsidR="00CD3919" w:rsidRPr="00FB4ECD" w:rsidRDefault="00CD3919" w:rsidP="00CD3919">
      <w:pPr>
        <w:pStyle w:val="09Unorderedlist"/>
      </w:pPr>
      <w:r w:rsidRPr="00FB4ECD">
        <w:t>Оцењивање и писање рецензија производа (само приказ постојећих оцена)</w:t>
      </w:r>
    </w:p>
    <w:p w14:paraId="1E57914C" w14:textId="77777777" w:rsidR="00CD3919" w:rsidRPr="00FB4ECD" w:rsidRDefault="00CD3919" w:rsidP="00CD3919">
      <w:pPr>
        <w:pStyle w:val="09Unorderedlist"/>
      </w:pPr>
      <w:r w:rsidRPr="00FB4ECD">
        <w:t>Push обавештења и нотификације</w:t>
      </w:r>
    </w:p>
    <w:p w14:paraId="206DC2E3" w14:textId="77777777" w:rsidR="00CD3919" w:rsidRPr="00FB4ECD" w:rsidRDefault="00CD3919" w:rsidP="00CD3919">
      <w:pPr>
        <w:pStyle w:val="09Unorderedlist"/>
      </w:pPr>
      <w:r w:rsidRPr="00FB4ECD">
        <w:t>Вишеструке адресе за испоруку</w:t>
      </w:r>
    </w:p>
    <w:p w14:paraId="2DDA53BC" w14:textId="77777777" w:rsidR="00CD3919" w:rsidRPr="00FB4ECD" w:rsidRDefault="00CD3919" w:rsidP="00CD3919">
      <w:pPr>
        <w:pStyle w:val="09Unorderedlist"/>
      </w:pPr>
      <w:r w:rsidRPr="00FB4ECD">
        <w:lastRenderedPageBreak/>
        <w:t>Купони и попусти</w:t>
      </w:r>
    </w:p>
    <w:p w14:paraId="2BCB21E6" w14:textId="77777777" w:rsidR="00CD3919" w:rsidRPr="00FB4ECD" w:rsidRDefault="00CD3919" w:rsidP="00CD3919">
      <w:pPr>
        <w:pStyle w:val="09Unorderedlist"/>
      </w:pPr>
      <w:r w:rsidRPr="00FB4ECD">
        <w:t>Листа жеља (wishlist)</w:t>
      </w:r>
    </w:p>
    <w:p w14:paraId="2DB22C7E" w14:textId="77777777" w:rsidR="00820268" w:rsidRPr="0066484E" w:rsidRDefault="00820268" w:rsidP="00820268">
      <w:pPr>
        <w:pStyle w:val="Heading1"/>
      </w:pPr>
      <w:bookmarkStart w:id="6" w:name="_Toc225872810"/>
      <w:r w:rsidRPr="0066484E">
        <w:t>Заинтересоване стране</w:t>
      </w:r>
      <w:bookmarkEnd w:id="5"/>
      <w:bookmarkEnd w:id="6"/>
    </w:p>
    <w:p w14:paraId="39A78B8F" w14:textId="77777777" w:rsidR="00CD3919" w:rsidRPr="00472338" w:rsidRDefault="00CD3919" w:rsidP="00CD3919">
      <w:pPr>
        <w:pStyle w:val="08Pasus"/>
        <w:rPr>
          <w:rFonts w:ascii="Arial" w:hAnsi="Arial" w:cs="Arial"/>
        </w:rPr>
      </w:pPr>
      <w:r w:rsidRPr="00472338">
        <w:rPr>
          <w:rFonts w:ascii="Arial" w:hAnsi="Arial" w:cs="Arial"/>
        </w:rPr>
        <w:t>У реализацији и коришћењу пројекта AppStore учествују следеће заинтересоване стране:</w:t>
      </w:r>
    </w:p>
    <w:p w14:paraId="6BA1CEF4" w14:textId="77777777" w:rsidR="00CD3919" w:rsidRPr="00FB4ECD" w:rsidRDefault="00CD3919" w:rsidP="00CD3919">
      <w:pPr>
        <w:pStyle w:val="09Unorderedlist"/>
      </w:pPr>
      <w:r w:rsidRPr="00FB4ECD">
        <w:t>Програмер – особа задужена за технички развој апликације, имплементацију функционалности и одржавање кода у складу са архитектурним обрасцима и захтевима</w:t>
      </w:r>
    </w:p>
    <w:p w14:paraId="398D56F5" w14:textId="77777777" w:rsidR="00CD3919" w:rsidRPr="00FB4ECD" w:rsidRDefault="00CD3919" w:rsidP="00CD3919">
      <w:pPr>
        <w:pStyle w:val="09Unorderedlist"/>
      </w:pPr>
      <w:r w:rsidRPr="00FB4ECD">
        <w:t>Крајњи корисник (купац) – корисник апликације на мобилном уређају; прегледа производе, управља корпом и врши куповину</w:t>
      </w:r>
    </w:p>
    <w:p w14:paraId="7E4DD9A1" w14:textId="77777777" w:rsidR="00CD3919" w:rsidRPr="00FB4ECD" w:rsidRDefault="00CD3919" w:rsidP="00CD3919">
      <w:pPr>
        <w:pStyle w:val="09Unorderedlist"/>
      </w:pPr>
      <w:r w:rsidRPr="00FB4ECD">
        <w:t>Власник производа (поручилац) – особа или организација која дефинише пословне захтеве, приоритете и прихвата готово решење</w:t>
      </w:r>
    </w:p>
    <w:p w14:paraId="0BA2F385" w14:textId="77777777" w:rsidR="00CD3919" w:rsidRPr="00FB4ECD" w:rsidRDefault="00CD3919" w:rsidP="00CD3919">
      <w:pPr>
        <w:pStyle w:val="09Unorderedlist"/>
      </w:pPr>
      <w:r w:rsidRPr="00FB4ECD">
        <w:t>Предметни наставник – академски ментор и оцењивач пројекта у оквиру курса „Програмирање апликација за мобилне уређаје“</w:t>
      </w:r>
    </w:p>
    <w:p w14:paraId="0564FCE0" w14:textId="77777777" w:rsidR="00CD3919" w:rsidRPr="00FB4ECD" w:rsidRDefault="00CD3919" w:rsidP="00CD3919">
      <w:pPr>
        <w:pStyle w:val="09Unorderedlist"/>
      </w:pPr>
      <w:r w:rsidRPr="00FB4ECD">
        <w:t>FakeStore API провајдер – спољни сервис (fakestoreapi.com) чији API пружа тест податке о производима, категоријама, корисницима и корпама</w:t>
      </w:r>
    </w:p>
    <w:p w14:paraId="2761A422" w14:textId="21E7189A" w:rsidR="00820268" w:rsidRPr="0066484E" w:rsidRDefault="00820268" w:rsidP="000224B6">
      <w:pPr>
        <w:pStyle w:val="08Pasus"/>
      </w:pPr>
      <w:r w:rsidRPr="0066484E">
        <w:br w:type="page"/>
      </w:r>
    </w:p>
    <w:p w14:paraId="67E27554" w14:textId="77777777" w:rsidR="00820268" w:rsidRDefault="00820268" w:rsidP="00483CD6">
      <w:pPr>
        <w:pStyle w:val="Heading1"/>
      </w:pPr>
      <w:bookmarkStart w:id="7" w:name="_Toc217617590"/>
      <w:bookmarkStart w:id="8" w:name="_Toc225872811"/>
      <w:r w:rsidRPr="0066484E">
        <w:rPr>
          <w:lang w:val="en-US"/>
        </w:rPr>
        <w:lastRenderedPageBreak/>
        <w:t>User Stories</w:t>
      </w:r>
      <w:bookmarkEnd w:id="7"/>
      <w:bookmarkEnd w:id="8"/>
    </w:p>
    <w:p w14:paraId="2B3CE325" w14:textId="77777777" w:rsidR="00CD3919" w:rsidRPr="00472338" w:rsidRDefault="00CD3919" w:rsidP="00CD3919">
      <w:pPr>
        <w:pStyle w:val="08Pasus"/>
        <w:rPr>
          <w:rFonts w:ascii="Arial" w:hAnsi="Arial" w:cs="Arial"/>
        </w:rPr>
      </w:pPr>
      <w:r w:rsidRPr="00472338">
        <w:rPr>
          <w:rFonts w:ascii="Arial" w:hAnsi="Arial" w:cs="Arial"/>
        </w:rPr>
        <w:t>У овом поглављу налазе се све корисничке приче (User stories) апликације AppStore.</w:t>
      </w:r>
    </w:p>
    <w:p w14:paraId="59E2CD5E" w14:textId="77777777" w:rsidR="00CD3919" w:rsidRPr="00472338" w:rsidRDefault="00CD3919" w:rsidP="00CD3919">
      <w:pPr>
        <w:pStyle w:val="Heading2"/>
      </w:pPr>
      <w:bookmarkStart w:id="9" w:name="_Toc225855370"/>
      <w:bookmarkStart w:id="10" w:name="_Toc225872812"/>
      <w:r w:rsidRPr="00472338">
        <w:t>US-1 Пријава на систем</w:t>
      </w:r>
      <w:bookmarkEnd w:id="9"/>
      <w:bookmarkEnd w:id="10"/>
    </w:p>
    <w:p w14:paraId="1078E6FC" w14:textId="77777777" w:rsidR="00CD3919" w:rsidRDefault="00CD3919" w:rsidP="00CD3919">
      <w:pPr>
        <w:pStyle w:val="20Userstory"/>
      </w:pPr>
      <w:proofErr w:type="spellStart"/>
      <w:r w:rsidRPr="00CD3919">
        <w:t>Као</w:t>
      </w:r>
      <w:proofErr w:type="spellEnd"/>
      <w:r w:rsidRPr="00CD3919">
        <w:t xml:space="preserve"> </w:t>
      </w:r>
      <w:proofErr w:type="spellStart"/>
      <w:r w:rsidRPr="00CD3919">
        <w:t>корисник</w:t>
      </w:r>
      <w:proofErr w:type="spellEnd"/>
    </w:p>
    <w:p w14:paraId="430FBCA3" w14:textId="4DC4A350" w:rsidR="00CD3919" w:rsidRDefault="00CD3919" w:rsidP="00CD3919">
      <w:pPr>
        <w:pStyle w:val="20Userstory"/>
      </w:pPr>
      <w:proofErr w:type="spellStart"/>
      <w:r w:rsidRPr="00CD3919">
        <w:t>желим</w:t>
      </w:r>
      <w:proofErr w:type="spellEnd"/>
      <w:r w:rsidRPr="00CD3919">
        <w:t xml:space="preserve"> </w:t>
      </w:r>
      <w:proofErr w:type="spellStart"/>
      <w:r w:rsidRPr="00CD3919">
        <w:t>да</w:t>
      </w:r>
      <w:proofErr w:type="spellEnd"/>
      <w:r w:rsidRPr="00CD3919">
        <w:t xml:space="preserve"> </w:t>
      </w:r>
      <w:proofErr w:type="spellStart"/>
      <w:r w:rsidRPr="00CD3919">
        <w:t>се</w:t>
      </w:r>
      <w:proofErr w:type="spellEnd"/>
      <w:r w:rsidRPr="00CD3919">
        <w:t xml:space="preserve"> </w:t>
      </w:r>
      <w:proofErr w:type="spellStart"/>
      <w:r w:rsidRPr="00CD3919">
        <w:t>пријавим</w:t>
      </w:r>
      <w:proofErr w:type="spellEnd"/>
      <w:r w:rsidRPr="00CD3919">
        <w:t xml:space="preserve"> </w:t>
      </w:r>
      <w:proofErr w:type="spellStart"/>
      <w:r w:rsidRPr="00CD3919">
        <w:t>на</w:t>
      </w:r>
      <w:proofErr w:type="spellEnd"/>
      <w:r w:rsidRPr="00CD3919">
        <w:t xml:space="preserve"> </w:t>
      </w:r>
      <w:proofErr w:type="spellStart"/>
      <w:r w:rsidRPr="00CD3919">
        <w:t>апликацију</w:t>
      </w:r>
      <w:proofErr w:type="spellEnd"/>
      <w:r w:rsidRPr="00CD3919">
        <w:t xml:space="preserve"> </w:t>
      </w:r>
      <w:proofErr w:type="spellStart"/>
      <w:r w:rsidRPr="00CD3919">
        <w:t>са</w:t>
      </w:r>
      <w:proofErr w:type="spellEnd"/>
      <w:r w:rsidRPr="00CD3919">
        <w:t xml:space="preserve"> </w:t>
      </w:r>
      <w:proofErr w:type="spellStart"/>
      <w:r w:rsidRPr="00CD3919">
        <w:t>корисничким</w:t>
      </w:r>
      <w:proofErr w:type="spellEnd"/>
      <w:r w:rsidRPr="00CD3919">
        <w:t xml:space="preserve"> </w:t>
      </w:r>
      <w:proofErr w:type="spellStart"/>
      <w:r w:rsidRPr="00CD3919">
        <w:t>именом</w:t>
      </w:r>
      <w:proofErr w:type="spellEnd"/>
      <w:r w:rsidRPr="00CD3919">
        <w:t xml:space="preserve"> и </w:t>
      </w:r>
      <w:proofErr w:type="spellStart"/>
      <w:r w:rsidRPr="00CD3919">
        <w:t>лозинком</w:t>
      </w:r>
      <w:proofErr w:type="spellEnd"/>
      <w:r w:rsidRPr="00CD3919">
        <w:t xml:space="preserve"> </w:t>
      </w:r>
    </w:p>
    <w:p w14:paraId="6CED8190" w14:textId="0941F990" w:rsidR="00CD3919" w:rsidRPr="00CD3919" w:rsidRDefault="00CD3919" w:rsidP="00CD3919">
      <w:pPr>
        <w:pStyle w:val="20Userstory"/>
      </w:pPr>
      <w:proofErr w:type="spellStart"/>
      <w:r w:rsidRPr="00CD3919">
        <w:t>kako</w:t>
      </w:r>
      <w:proofErr w:type="spellEnd"/>
      <w:r w:rsidRPr="00CD3919">
        <w:t xml:space="preserve"> </w:t>
      </w:r>
      <w:proofErr w:type="spellStart"/>
      <w:r w:rsidRPr="00CD3919">
        <w:t>бих</w:t>
      </w:r>
      <w:proofErr w:type="spellEnd"/>
      <w:r w:rsidRPr="00CD3919">
        <w:t xml:space="preserve"> </w:t>
      </w:r>
      <w:proofErr w:type="spellStart"/>
      <w:r w:rsidRPr="00CD3919">
        <w:t>могао</w:t>
      </w:r>
      <w:proofErr w:type="spellEnd"/>
      <w:r w:rsidRPr="00CD3919">
        <w:t xml:space="preserve"> </w:t>
      </w:r>
      <w:proofErr w:type="spellStart"/>
      <w:r w:rsidRPr="00CD3919">
        <w:t>да</w:t>
      </w:r>
      <w:proofErr w:type="spellEnd"/>
      <w:r w:rsidRPr="00CD3919">
        <w:t xml:space="preserve"> </w:t>
      </w:r>
      <w:proofErr w:type="spellStart"/>
      <w:r w:rsidRPr="00CD3919">
        <w:t>управљам</w:t>
      </w:r>
      <w:proofErr w:type="spellEnd"/>
      <w:r w:rsidRPr="00CD3919">
        <w:t xml:space="preserve"> </w:t>
      </w:r>
      <w:proofErr w:type="spellStart"/>
      <w:r w:rsidRPr="00CD3919">
        <w:t>корпом</w:t>
      </w:r>
      <w:proofErr w:type="spellEnd"/>
      <w:r w:rsidRPr="00CD3919">
        <w:t xml:space="preserve"> и </w:t>
      </w:r>
      <w:proofErr w:type="spellStart"/>
      <w:r w:rsidRPr="00CD3919">
        <w:t>приступим</w:t>
      </w:r>
      <w:proofErr w:type="spellEnd"/>
      <w:r w:rsidRPr="00CD3919">
        <w:t xml:space="preserve"> </w:t>
      </w:r>
      <w:proofErr w:type="spellStart"/>
      <w:r w:rsidRPr="00CD3919">
        <w:t>профилу</w:t>
      </w:r>
      <w:proofErr w:type="spellEnd"/>
    </w:p>
    <w:p w14:paraId="6E905929" w14:textId="77777777" w:rsidR="00CD3919" w:rsidRPr="00472338" w:rsidRDefault="00CD3919" w:rsidP="00CD3919">
      <w:pPr>
        <w:pStyle w:val="08Pasus"/>
        <w:rPr>
          <w:rFonts w:ascii="Arial" w:hAnsi="Arial" w:cs="Arial"/>
        </w:rPr>
      </w:pPr>
    </w:p>
    <w:p w14:paraId="32B970CF" w14:textId="77777777" w:rsidR="00CD3919" w:rsidRPr="00472338" w:rsidRDefault="00CD3919" w:rsidP="00CD3919">
      <w:pPr>
        <w:pStyle w:val="Heading2"/>
      </w:pPr>
      <w:bookmarkStart w:id="11" w:name="_Toc225855371"/>
      <w:bookmarkStart w:id="12" w:name="_Toc225872813"/>
      <w:r w:rsidRPr="00472338">
        <w:t>US-2 Одјава са система</w:t>
      </w:r>
      <w:bookmarkEnd w:id="11"/>
      <w:bookmarkEnd w:id="12"/>
    </w:p>
    <w:p w14:paraId="7CDF1B23" w14:textId="77777777" w:rsidR="00CD3919" w:rsidRDefault="00CD3919" w:rsidP="00CD3919">
      <w:pPr>
        <w:pStyle w:val="20Userstory"/>
      </w:pPr>
      <w:proofErr w:type="spellStart"/>
      <w:r w:rsidRPr="00F432AC">
        <w:t>Као</w:t>
      </w:r>
      <w:proofErr w:type="spellEnd"/>
      <w:r w:rsidRPr="00F432AC">
        <w:t xml:space="preserve"> </w:t>
      </w:r>
      <w:proofErr w:type="spellStart"/>
      <w:r w:rsidRPr="00F432AC">
        <w:t>корисник</w:t>
      </w:r>
      <w:proofErr w:type="spellEnd"/>
      <w:r w:rsidRPr="00F432AC">
        <w:t xml:space="preserve"> </w:t>
      </w:r>
    </w:p>
    <w:p w14:paraId="0C118E47" w14:textId="77777777" w:rsidR="00CD3919" w:rsidRDefault="00CD3919" w:rsidP="00CD3919">
      <w:pPr>
        <w:pStyle w:val="20Userstory"/>
      </w:pPr>
      <w:proofErr w:type="spellStart"/>
      <w:r w:rsidRPr="00F432AC">
        <w:t>желим</w:t>
      </w:r>
      <w:proofErr w:type="spellEnd"/>
      <w:r w:rsidRPr="00F432AC">
        <w:t xml:space="preserve"> </w:t>
      </w:r>
      <w:proofErr w:type="spellStart"/>
      <w:r w:rsidRPr="00F432AC">
        <w:t>да</w:t>
      </w:r>
      <w:proofErr w:type="spellEnd"/>
      <w:r w:rsidRPr="00F432AC">
        <w:t xml:space="preserve"> </w:t>
      </w:r>
      <w:proofErr w:type="spellStart"/>
      <w:r w:rsidRPr="00F432AC">
        <w:t>се</w:t>
      </w:r>
      <w:proofErr w:type="spellEnd"/>
      <w:r w:rsidRPr="00F432AC">
        <w:t xml:space="preserve"> </w:t>
      </w:r>
      <w:proofErr w:type="spellStart"/>
      <w:r w:rsidRPr="00F432AC">
        <w:t>одјавим</w:t>
      </w:r>
      <w:proofErr w:type="spellEnd"/>
      <w:r w:rsidRPr="00F432AC">
        <w:t xml:space="preserve"> </w:t>
      </w:r>
      <w:proofErr w:type="spellStart"/>
      <w:r w:rsidRPr="00F432AC">
        <w:t>са</w:t>
      </w:r>
      <w:proofErr w:type="spellEnd"/>
      <w:r w:rsidRPr="00F432AC">
        <w:t xml:space="preserve"> </w:t>
      </w:r>
      <w:proofErr w:type="spellStart"/>
      <w:r w:rsidRPr="00F432AC">
        <w:t>апликације</w:t>
      </w:r>
      <w:proofErr w:type="spellEnd"/>
      <w:r w:rsidRPr="00F432AC">
        <w:t xml:space="preserve"> </w:t>
      </w:r>
    </w:p>
    <w:p w14:paraId="0F2972DE" w14:textId="162106E0" w:rsidR="00CD3919" w:rsidRPr="00F432AC" w:rsidRDefault="00CD3919" w:rsidP="00CD3919">
      <w:pPr>
        <w:pStyle w:val="20Userstory"/>
      </w:pPr>
      <w:proofErr w:type="spellStart"/>
      <w:r w:rsidRPr="00F432AC">
        <w:t>kako</w:t>
      </w:r>
      <w:proofErr w:type="spellEnd"/>
      <w:r w:rsidRPr="00F432AC">
        <w:t xml:space="preserve"> </w:t>
      </w:r>
      <w:proofErr w:type="spellStart"/>
      <w:r w:rsidRPr="00F432AC">
        <w:t>бих</w:t>
      </w:r>
      <w:proofErr w:type="spellEnd"/>
      <w:r w:rsidRPr="00F432AC">
        <w:t xml:space="preserve"> </w:t>
      </w:r>
      <w:proofErr w:type="spellStart"/>
      <w:r w:rsidRPr="00F432AC">
        <w:t>заштитио</w:t>
      </w:r>
      <w:proofErr w:type="spellEnd"/>
      <w:r w:rsidRPr="00F432AC">
        <w:t xml:space="preserve"> </w:t>
      </w:r>
      <w:proofErr w:type="spellStart"/>
      <w:r w:rsidRPr="00F432AC">
        <w:t>свој</w:t>
      </w:r>
      <w:proofErr w:type="spellEnd"/>
      <w:r w:rsidRPr="00F432AC">
        <w:t xml:space="preserve"> </w:t>
      </w:r>
      <w:proofErr w:type="spellStart"/>
      <w:r w:rsidRPr="00F432AC">
        <w:t>налог</w:t>
      </w:r>
      <w:proofErr w:type="spellEnd"/>
      <w:r w:rsidRPr="00F432AC">
        <w:t xml:space="preserve"> </w:t>
      </w:r>
      <w:proofErr w:type="spellStart"/>
      <w:r w:rsidRPr="00F432AC">
        <w:t>на</w:t>
      </w:r>
      <w:proofErr w:type="spellEnd"/>
      <w:r w:rsidRPr="00F432AC">
        <w:t xml:space="preserve"> </w:t>
      </w:r>
      <w:proofErr w:type="spellStart"/>
      <w:r w:rsidRPr="00F432AC">
        <w:t>дељеном</w:t>
      </w:r>
      <w:proofErr w:type="spellEnd"/>
      <w:r w:rsidRPr="00F432AC">
        <w:t xml:space="preserve"> </w:t>
      </w:r>
      <w:proofErr w:type="spellStart"/>
      <w:r w:rsidRPr="00F432AC">
        <w:t>уређају</w:t>
      </w:r>
      <w:proofErr w:type="spellEnd"/>
    </w:p>
    <w:p w14:paraId="442874EE" w14:textId="77777777" w:rsidR="00CD3919" w:rsidRPr="00472338" w:rsidRDefault="00CD3919" w:rsidP="00CD3919">
      <w:pPr>
        <w:pStyle w:val="08Pasus"/>
        <w:rPr>
          <w:rFonts w:ascii="Arial" w:hAnsi="Arial" w:cs="Arial"/>
        </w:rPr>
      </w:pPr>
    </w:p>
    <w:p w14:paraId="5F1AB6D6" w14:textId="77777777" w:rsidR="00CD3919" w:rsidRPr="00472338" w:rsidRDefault="00CD3919" w:rsidP="00CD3919">
      <w:pPr>
        <w:pStyle w:val="Heading2"/>
      </w:pPr>
      <w:bookmarkStart w:id="13" w:name="_Toc225855372"/>
      <w:bookmarkStart w:id="14" w:name="_Toc225872814"/>
      <w:r w:rsidRPr="00472338">
        <w:t>US-3 Приказ листе производа</w:t>
      </w:r>
      <w:bookmarkEnd w:id="13"/>
      <w:bookmarkEnd w:id="14"/>
    </w:p>
    <w:p w14:paraId="4CA41005" w14:textId="77777777" w:rsidR="00CD3919" w:rsidRPr="00CD3919" w:rsidRDefault="00CD3919" w:rsidP="00CD3919">
      <w:pPr>
        <w:pStyle w:val="20Userstory"/>
      </w:pPr>
      <w:proofErr w:type="spellStart"/>
      <w:r w:rsidRPr="00CD3919">
        <w:t>Као</w:t>
      </w:r>
      <w:proofErr w:type="spellEnd"/>
      <w:r w:rsidRPr="00CD3919">
        <w:t xml:space="preserve"> </w:t>
      </w:r>
      <w:proofErr w:type="spellStart"/>
      <w:r w:rsidRPr="00CD3919">
        <w:t>корисник</w:t>
      </w:r>
      <w:proofErr w:type="spellEnd"/>
      <w:r w:rsidRPr="00CD3919">
        <w:t xml:space="preserve"> </w:t>
      </w:r>
      <w:proofErr w:type="spellStart"/>
      <w:r w:rsidRPr="00CD3919">
        <w:t>желим</w:t>
      </w:r>
      <w:proofErr w:type="spellEnd"/>
      <w:r w:rsidRPr="00CD3919">
        <w:t xml:space="preserve"> </w:t>
      </w:r>
    </w:p>
    <w:p w14:paraId="31FCB1BA" w14:textId="77777777" w:rsidR="00CD3919" w:rsidRPr="00CD3919" w:rsidRDefault="00CD3919" w:rsidP="00CD3919">
      <w:pPr>
        <w:pStyle w:val="20Userstory"/>
      </w:pPr>
      <w:proofErr w:type="spellStart"/>
      <w:r w:rsidRPr="00CD3919">
        <w:t>да</w:t>
      </w:r>
      <w:proofErr w:type="spellEnd"/>
      <w:r w:rsidRPr="00CD3919">
        <w:t xml:space="preserve"> </w:t>
      </w:r>
      <w:proofErr w:type="spellStart"/>
      <w:r w:rsidRPr="00CD3919">
        <w:t>видим</w:t>
      </w:r>
      <w:proofErr w:type="spellEnd"/>
      <w:r w:rsidRPr="00CD3919">
        <w:t xml:space="preserve"> </w:t>
      </w:r>
      <w:proofErr w:type="spellStart"/>
      <w:r w:rsidRPr="00CD3919">
        <w:t>листу</w:t>
      </w:r>
      <w:proofErr w:type="spellEnd"/>
      <w:r w:rsidRPr="00CD3919">
        <w:t xml:space="preserve"> </w:t>
      </w:r>
      <w:proofErr w:type="spellStart"/>
      <w:r w:rsidRPr="00CD3919">
        <w:t>свих</w:t>
      </w:r>
      <w:proofErr w:type="spellEnd"/>
      <w:r w:rsidRPr="00CD3919">
        <w:t xml:space="preserve"> </w:t>
      </w:r>
      <w:proofErr w:type="spellStart"/>
      <w:r w:rsidRPr="00CD3919">
        <w:t>доступних</w:t>
      </w:r>
      <w:proofErr w:type="spellEnd"/>
      <w:r w:rsidRPr="00CD3919">
        <w:t xml:space="preserve"> </w:t>
      </w:r>
      <w:proofErr w:type="spellStart"/>
      <w:r w:rsidRPr="00CD3919">
        <w:t>производа</w:t>
      </w:r>
      <w:proofErr w:type="spellEnd"/>
      <w:r w:rsidRPr="00CD3919">
        <w:t xml:space="preserve"> </w:t>
      </w:r>
      <w:proofErr w:type="spellStart"/>
      <w:r w:rsidRPr="00CD3919">
        <w:t>на</w:t>
      </w:r>
      <w:proofErr w:type="spellEnd"/>
      <w:r w:rsidRPr="00CD3919">
        <w:t xml:space="preserve"> </w:t>
      </w:r>
      <w:proofErr w:type="spellStart"/>
      <w:r w:rsidRPr="00CD3919">
        <w:t>почетном</w:t>
      </w:r>
      <w:proofErr w:type="spellEnd"/>
      <w:r w:rsidRPr="00CD3919">
        <w:t xml:space="preserve"> </w:t>
      </w:r>
      <w:proofErr w:type="spellStart"/>
      <w:r w:rsidRPr="00CD3919">
        <w:t>екрану</w:t>
      </w:r>
      <w:proofErr w:type="spellEnd"/>
      <w:r w:rsidRPr="00CD3919">
        <w:t xml:space="preserve"> </w:t>
      </w:r>
    </w:p>
    <w:p w14:paraId="1EE50A8F" w14:textId="4D077412" w:rsidR="00CD3919" w:rsidRPr="00CD3919" w:rsidRDefault="00CD3919" w:rsidP="00CD3919">
      <w:pPr>
        <w:pStyle w:val="20Userstory"/>
      </w:pPr>
      <w:proofErr w:type="spellStart"/>
      <w:r w:rsidRPr="00CD3919">
        <w:t>kako</w:t>
      </w:r>
      <w:proofErr w:type="spellEnd"/>
      <w:r w:rsidRPr="00CD3919">
        <w:t xml:space="preserve"> </w:t>
      </w:r>
      <w:proofErr w:type="spellStart"/>
      <w:r w:rsidRPr="00CD3919">
        <w:t>бих</w:t>
      </w:r>
      <w:proofErr w:type="spellEnd"/>
      <w:r w:rsidRPr="00CD3919">
        <w:t xml:space="preserve"> </w:t>
      </w:r>
      <w:proofErr w:type="spellStart"/>
      <w:r w:rsidRPr="00CD3919">
        <w:t>могао</w:t>
      </w:r>
      <w:proofErr w:type="spellEnd"/>
      <w:r w:rsidRPr="00CD3919">
        <w:t xml:space="preserve"> </w:t>
      </w:r>
      <w:proofErr w:type="spellStart"/>
      <w:r w:rsidRPr="00CD3919">
        <w:t>да</w:t>
      </w:r>
      <w:proofErr w:type="spellEnd"/>
      <w:r w:rsidRPr="00CD3919">
        <w:t xml:space="preserve"> </w:t>
      </w:r>
      <w:proofErr w:type="spellStart"/>
      <w:r w:rsidRPr="00CD3919">
        <w:t>изаберем</w:t>
      </w:r>
      <w:proofErr w:type="spellEnd"/>
      <w:r w:rsidRPr="00CD3919">
        <w:t xml:space="preserve"> </w:t>
      </w:r>
      <w:proofErr w:type="spellStart"/>
      <w:r w:rsidRPr="00CD3919">
        <w:t>производ</w:t>
      </w:r>
      <w:proofErr w:type="spellEnd"/>
      <w:r w:rsidRPr="00CD3919">
        <w:t xml:space="preserve"> </w:t>
      </w:r>
      <w:proofErr w:type="spellStart"/>
      <w:r w:rsidRPr="00CD3919">
        <w:t>за</w:t>
      </w:r>
      <w:proofErr w:type="spellEnd"/>
      <w:r w:rsidRPr="00CD3919">
        <w:t xml:space="preserve"> </w:t>
      </w:r>
      <w:proofErr w:type="spellStart"/>
      <w:r w:rsidRPr="00CD3919">
        <w:t>куповину</w:t>
      </w:r>
      <w:proofErr w:type="spellEnd"/>
    </w:p>
    <w:p w14:paraId="53D2C91E" w14:textId="77777777" w:rsidR="00CD3919" w:rsidRPr="00472338" w:rsidRDefault="00CD3919" w:rsidP="00CD3919">
      <w:pPr>
        <w:pStyle w:val="08Pasus"/>
        <w:rPr>
          <w:rFonts w:ascii="Arial" w:hAnsi="Arial" w:cs="Arial"/>
        </w:rPr>
      </w:pPr>
    </w:p>
    <w:p w14:paraId="587A7471" w14:textId="77777777" w:rsidR="00CD3919" w:rsidRPr="00472338" w:rsidRDefault="00CD3919" w:rsidP="00CD3919">
      <w:pPr>
        <w:pStyle w:val="Heading2"/>
      </w:pPr>
      <w:bookmarkStart w:id="15" w:name="_Toc225855373"/>
      <w:bookmarkStart w:id="16" w:name="_Toc225872815"/>
      <w:r w:rsidRPr="00472338">
        <w:t>US-4 Приказ производа по категорији</w:t>
      </w:r>
      <w:bookmarkEnd w:id="15"/>
      <w:bookmarkEnd w:id="16"/>
    </w:p>
    <w:p w14:paraId="6C15F806" w14:textId="77777777" w:rsidR="00CD3919" w:rsidRDefault="00CD3919" w:rsidP="00CD3919">
      <w:pPr>
        <w:pStyle w:val="20Userstory"/>
      </w:pPr>
      <w:proofErr w:type="spellStart"/>
      <w:r w:rsidRPr="00CD3919">
        <w:t>Као</w:t>
      </w:r>
      <w:proofErr w:type="spellEnd"/>
      <w:r w:rsidRPr="00CD3919">
        <w:t xml:space="preserve"> </w:t>
      </w:r>
      <w:proofErr w:type="spellStart"/>
      <w:r w:rsidRPr="00CD3919">
        <w:t>корисник</w:t>
      </w:r>
      <w:proofErr w:type="spellEnd"/>
      <w:r w:rsidRPr="00CD3919">
        <w:t xml:space="preserve"> </w:t>
      </w:r>
    </w:p>
    <w:p w14:paraId="18EC5215" w14:textId="77777777" w:rsidR="00CD3919" w:rsidRDefault="00CD3919" w:rsidP="00CD3919">
      <w:pPr>
        <w:pStyle w:val="20Userstory"/>
      </w:pPr>
      <w:proofErr w:type="spellStart"/>
      <w:r w:rsidRPr="00CD3919">
        <w:t>желим</w:t>
      </w:r>
      <w:proofErr w:type="spellEnd"/>
      <w:r w:rsidRPr="00CD3919">
        <w:t xml:space="preserve"> </w:t>
      </w:r>
      <w:proofErr w:type="spellStart"/>
      <w:r w:rsidRPr="00CD3919">
        <w:t>да</w:t>
      </w:r>
      <w:proofErr w:type="spellEnd"/>
      <w:r w:rsidRPr="00CD3919">
        <w:t xml:space="preserve"> </w:t>
      </w:r>
      <w:proofErr w:type="spellStart"/>
      <w:r w:rsidRPr="00CD3919">
        <w:t>прегледам</w:t>
      </w:r>
      <w:proofErr w:type="spellEnd"/>
      <w:r w:rsidRPr="00CD3919">
        <w:t xml:space="preserve"> </w:t>
      </w:r>
      <w:proofErr w:type="spellStart"/>
      <w:r w:rsidRPr="00CD3919">
        <w:t>производе</w:t>
      </w:r>
      <w:proofErr w:type="spellEnd"/>
      <w:r w:rsidRPr="00CD3919">
        <w:t xml:space="preserve"> </w:t>
      </w:r>
      <w:proofErr w:type="spellStart"/>
      <w:r w:rsidRPr="00CD3919">
        <w:t>по</w:t>
      </w:r>
      <w:proofErr w:type="spellEnd"/>
      <w:r w:rsidRPr="00CD3919">
        <w:t xml:space="preserve"> </w:t>
      </w:r>
      <w:proofErr w:type="spellStart"/>
      <w:r w:rsidRPr="00CD3919">
        <w:t>категоријама</w:t>
      </w:r>
      <w:proofErr w:type="spellEnd"/>
      <w:r w:rsidRPr="00CD3919">
        <w:t xml:space="preserve"> и </w:t>
      </w:r>
      <w:proofErr w:type="spellStart"/>
      <w:r w:rsidRPr="00CD3919">
        <w:t>сортирам</w:t>
      </w:r>
      <w:proofErr w:type="spellEnd"/>
      <w:r w:rsidRPr="00CD3919">
        <w:t xml:space="preserve"> </w:t>
      </w:r>
      <w:proofErr w:type="spellStart"/>
      <w:r w:rsidRPr="00CD3919">
        <w:t>их</w:t>
      </w:r>
      <w:proofErr w:type="spellEnd"/>
      <w:r w:rsidRPr="00CD3919">
        <w:t xml:space="preserve"> </w:t>
      </w:r>
      <w:proofErr w:type="spellStart"/>
      <w:r w:rsidRPr="00CD3919">
        <w:t>по</w:t>
      </w:r>
      <w:proofErr w:type="spellEnd"/>
      <w:r w:rsidRPr="00CD3919">
        <w:t xml:space="preserve"> </w:t>
      </w:r>
      <w:proofErr w:type="spellStart"/>
      <w:r w:rsidRPr="00CD3919">
        <w:t>цени</w:t>
      </w:r>
      <w:proofErr w:type="spellEnd"/>
      <w:r w:rsidRPr="00CD3919">
        <w:t xml:space="preserve"> </w:t>
      </w:r>
    </w:p>
    <w:p w14:paraId="6CD1E625" w14:textId="21D8E595" w:rsidR="00CD3919" w:rsidRPr="00CD3919" w:rsidRDefault="00CD3919" w:rsidP="00CD3919">
      <w:pPr>
        <w:pStyle w:val="20Userstory"/>
      </w:pPr>
      <w:proofErr w:type="spellStart"/>
      <w:r w:rsidRPr="00CD3919">
        <w:t>kako</w:t>
      </w:r>
      <w:proofErr w:type="spellEnd"/>
      <w:r w:rsidRPr="00CD3919">
        <w:t xml:space="preserve"> </w:t>
      </w:r>
      <w:proofErr w:type="spellStart"/>
      <w:r w:rsidRPr="00CD3919">
        <w:t>бих</w:t>
      </w:r>
      <w:proofErr w:type="spellEnd"/>
      <w:r w:rsidRPr="00CD3919">
        <w:t xml:space="preserve"> </w:t>
      </w:r>
      <w:proofErr w:type="spellStart"/>
      <w:r w:rsidRPr="00CD3919">
        <w:t>лакше</w:t>
      </w:r>
      <w:proofErr w:type="spellEnd"/>
      <w:r w:rsidRPr="00CD3919">
        <w:t xml:space="preserve"> </w:t>
      </w:r>
      <w:proofErr w:type="spellStart"/>
      <w:r w:rsidRPr="00CD3919">
        <w:t>упоредио</w:t>
      </w:r>
      <w:proofErr w:type="spellEnd"/>
      <w:r w:rsidRPr="00CD3919">
        <w:t xml:space="preserve"> </w:t>
      </w:r>
      <w:proofErr w:type="spellStart"/>
      <w:r w:rsidRPr="00CD3919">
        <w:t>сличне</w:t>
      </w:r>
      <w:proofErr w:type="spellEnd"/>
      <w:r w:rsidRPr="00CD3919">
        <w:t xml:space="preserve"> </w:t>
      </w:r>
      <w:proofErr w:type="spellStart"/>
      <w:r w:rsidRPr="00CD3919">
        <w:t>производе</w:t>
      </w:r>
      <w:proofErr w:type="spellEnd"/>
      <w:r w:rsidRPr="00CD3919">
        <w:t xml:space="preserve"> и </w:t>
      </w:r>
      <w:proofErr w:type="spellStart"/>
      <w:r w:rsidRPr="00CD3919">
        <w:t>нашао</w:t>
      </w:r>
      <w:proofErr w:type="spellEnd"/>
      <w:r w:rsidRPr="00CD3919">
        <w:t xml:space="preserve"> </w:t>
      </w:r>
      <w:proofErr w:type="spellStart"/>
      <w:r w:rsidRPr="00CD3919">
        <w:t>најповољнију</w:t>
      </w:r>
      <w:proofErr w:type="spellEnd"/>
      <w:r w:rsidRPr="00CD3919">
        <w:t xml:space="preserve"> </w:t>
      </w:r>
      <w:proofErr w:type="spellStart"/>
      <w:r w:rsidRPr="00CD3919">
        <w:t>опцију</w:t>
      </w:r>
      <w:proofErr w:type="spellEnd"/>
    </w:p>
    <w:p w14:paraId="4B770424" w14:textId="77777777" w:rsidR="00CD3919" w:rsidRPr="00472338" w:rsidRDefault="00CD3919" w:rsidP="00CD3919">
      <w:pPr>
        <w:pStyle w:val="08Pasus"/>
        <w:rPr>
          <w:rFonts w:ascii="Arial" w:hAnsi="Arial" w:cs="Arial"/>
        </w:rPr>
      </w:pPr>
    </w:p>
    <w:p w14:paraId="2FE6A5BB" w14:textId="77777777" w:rsidR="00CD3919" w:rsidRPr="00472338" w:rsidRDefault="00CD3919" w:rsidP="00CD3919">
      <w:pPr>
        <w:pStyle w:val="Heading2"/>
      </w:pPr>
      <w:bookmarkStart w:id="17" w:name="_Toc225855374"/>
      <w:bookmarkStart w:id="18" w:name="_Toc225872816"/>
      <w:r w:rsidRPr="00472338">
        <w:t>US-5 Преглед детаља производа</w:t>
      </w:r>
      <w:bookmarkEnd w:id="17"/>
      <w:bookmarkEnd w:id="18"/>
    </w:p>
    <w:p w14:paraId="20E69200" w14:textId="77777777" w:rsidR="00CD3919" w:rsidRDefault="00CD3919" w:rsidP="00CD3919">
      <w:pPr>
        <w:pStyle w:val="20Userstory"/>
      </w:pPr>
      <w:proofErr w:type="spellStart"/>
      <w:r w:rsidRPr="00CD3919">
        <w:t>Као</w:t>
      </w:r>
      <w:proofErr w:type="spellEnd"/>
      <w:r w:rsidRPr="00CD3919">
        <w:t xml:space="preserve"> </w:t>
      </w:r>
      <w:proofErr w:type="spellStart"/>
      <w:r w:rsidRPr="00CD3919">
        <w:t>корисник</w:t>
      </w:r>
      <w:proofErr w:type="spellEnd"/>
      <w:r w:rsidRPr="00CD3919">
        <w:t xml:space="preserve"> </w:t>
      </w:r>
    </w:p>
    <w:p w14:paraId="3A72EBB3" w14:textId="38A1592B" w:rsidR="00CD3919" w:rsidRDefault="00CD3919" w:rsidP="00CD3919">
      <w:pPr>
        <w:pStyle w:val="20Userstory"/>
      </w:pPr>
      <w:proofErr w:type="spellStart"/>
      <w:r w:rsidRPr="00CD3919">
        <w:t>желим</w:t>
      </w:r>
      <w:proofErr w:type="spellEnd"/>
      <w:r w:rsidRPr="00CD3919">
        <w:t xml:space="preserve"> </w:t>
      </w:r>
      <w:proofErr w:type="spellStart"/>
      <w:r w:rsidRPr="00CD3919">
        <w:t>да</w:t>
      </w:r>
      <w:proofErr w:type="spellEnd"/>
      <w:r w:rsidRPr="00CD3919">
        <w:t xml:space="preserve"> </w:t>
      </w:r>
      <w:proofErr w:type="spellStart"/>
      <w:r w:rsidRPr="00CD3919">
        <w:t>видим</w:t>
      </w:r>
      <w:proofErr w:type="spellEnd"/>
      <w:r w:rsidRPr="00CD3919">
        <w:t xml:space="preserve"> </w:t>
      </w:r>
      <w:proofErr w:type="spellStart"/>
      <w:r w:rsidRPr="00CD3919">
        <w:t>детаљне</w:t>
      </w:r>
      <w:proofErr w:type="spellEnd"/>
      <w:r w:rsidRPr="00CD3919">
        <w:t xml:space="preserve"> </w:t>
      </w:r>
      <w:proofErr w:type="spellStart"/>
      <w:r w:rsidRPr="00CD3919">
        <w:t>информације</w:t>
      </w:r>
      <w:proofErr w:type="spellEnd"/>
      <w:r w:rsidRPr="00CD3919">
        <w:t xml:space="preserve"> о </w:t>
      </w:r>
      <w:proofErr w:type="spellStart"/>
      <w:r w:rsidRPr="00CD3919">
        <w:t>производу</w:t>
      </w:r>
      <w:proofErr w:type="spellEnd"/>
      <w:r w:rsidRPr="00CD3919">
        <w:t xml:space="preserve"> (</w:t>
      </w:r>
      <w:proofErr w:type="spellStart"/>
      <w:r w:rsidRPr="00CD3919">
        <w:t>опис</w:t>
      </w:r>
      <w:proofErr w:type="spellEnd"/>
      <w:r w:rsidRPr="00CD3919">
        <w:t xml:space="preserve">, </w:t>
      </w:r>
      <w:proofErr w:type="spellStart"/>
      <w:r w:rsidRPr="00CD3919">
        <w:t>цена</w:t>
      </w:r>
      <w:proofErr w:type="spellEnd"/>
      <w:r w:rsidRPr="00CD3919">
        <w:t xml:space="preserve">, </w:t>
      </w:r>
      <w:proofErr w:type="spellStart"/>
      <w:r w:rsidRPr="00CD3919">
        <w:t>оцена</w:t>
      </w:r>
      <w:proofErr w:type="spellEnd"/>
      <w:r w:rsidRPr="00CD3919">
        <w:t xml:space="preserve">, </w:t>
      </w:r>
      <w:proofErr w:type="spellStart"/>
      <w:r w:rsidRPr="00CD3919">
        <w:t>слика</w:t>
      </w:r>
      <w:proofErr w:type="spellEnd"/>
      <w:r w:rsidRPr="00CD3919">
        <w:t xml:space="preserve">) </w:t>
      </w:r>
    </w:p>
    <w:p w14:paraId="3E70C9CE" w14:textId="2C1EF392" w:rsidR="00CD3919" w:rsidRPr="00CD3919" w:rsidRDefault="00CD3919" w:rsidP="00CD3919">
      <w:pPr>
        <w:pStyle w:val="20Userstory"/>
      </w:pPr>
      <w:proofErr w:type="spellStart"/>
      <w:r w:rsidRPr="00CD3919">
        <w:t>kako</w:t>
      </w:r>
      <w:proofErr w:type="spellEnd"/>
      <w:r w:rsidRPr="00CD3919">
        <w:t xml:space="preserve"> </w:t>
      </w:r>
      <w:proofErr w:type="spellStart"/>
      <w:r w:rsidRPr="00CD3919">
        <w:t>бих</w:t>
      </w:r>
      <w:proofErr w:type="spellEnd"/>
      <w:r w:rsidRPr="00CD3919">
        <w:t xml:space="preserve"> </w:t>
      </w:r>
      <w:proofErr w:type="spellStart"/>
      <w:r w:rsidRPr="00CD3919">
        <w:t>донео</w:t>
      </w:r>
      <w:proofErr w:type="spellEnd"/>
      <w:r w:rsidRPr="00CD3919">
        <w:t xml:space="preserve"> </w:t>
      </w:r>
      <w:proofErr w:type="spellStart"/>
      <w:r w:rsidRPr="00CD3919">
        <w:t>информисану</w:t>
      </w:r>
      <w:proofErr w:type="spellEnd"/>
      <w:r w:rsidRPr="00CD3919">
        <w:t xml:space="preserve"> </w:t>
      </w:r>
      <w:proofErr w:type="spellStart"/>
      <w:r w:rsidRPr="00CD3919">
        <w:t>одлуку</w:t>
      </w:r>
      <w:proofErr w:type="spellEnd"/>
      <w:r w:rsidRPr="00CD3919">
        <w:t xml:space="preserve"> о </w:t>
      </w:r>
      <w:proofErr w:type="spellStart"/>
      <w:r w:rsidRPr="00CD3919">
        <w:t>куповини</w:t>
      </w:r>
      <w:proofErr w:type="spellEnd"/>
    </w:p>
    <w:p w14:paraId="07FAB9A2" w14:textId="77777777" w:rsidR="00CD3919" w:rsidRPr="00472338" w:rsidRDefault="00CD3919" w:rsidP="00CD3919">
      <w:pPr>
        <w:pStyle w:val="08Pasus"/>
        <w:rPr>
          <w:rFonts w:ascii="Arial" w:hAnsi="Arial" w:cs="Arial"/>
        </w:rPr>
      </w:pPr>
    </w:p>
    <w:p w14:paraId="38B02E81" w14:textId="77777777" w:rsidR="00CD3919" w:rsidRPr="00472338" w:rsidRDefault="00CD3919" w:rsidP="00CD3919">
      <w:pPr>
        <w:pStyle w:val="Heading2"/>
      </w:pPr>
      <w:bookmarkStart w:id="19" w:name="_Toc225855375"/>
      <w:bookmarkStart w:id="20" w:name="_Toc225872817"/>
      <w:r w:rsidRPr="00472338">
        <w:t>US-6 Додавање производа у корпу</w:t>
      </w:r>
      <w:bookmarkEnd w:id="19"/>
      <w:bookmarkEnd w:id="20"/>
    </w:p>
    <w:p w14:paraId="6CF8B3E5" w14:textId="77777777" w:rsidR="00CD3919" w:rsidRDefault="00CD3919" w:rsidP="00CD3919">
      <w:pPr>
        <w:pStyle w:val="20Userstory"/>
      </w:pPr>
      <w:proofErr w:type="spellStart"/>
      <w:r w:rsidRPr="00CD3919">
        <w:t>Као</w:t>
      </w:r>
      <w:proofErr w:type="spellEnd"/>
      <w:r w:rsidRPr="00CD3919">
        <w:t xml:space="preserve"> </w:t>
      </w:r>
      <w:proofErr w:type="spellStart"/>
      <w:r w:rsidRPr="00CD3919">
        <w:t>пријављени</w:t>
      </w:r>
      <w:proofErr w:type="spellEnd"/>
      <w:r w:rsidRPr="00CD3919">
        <w:t xml:space="preserve"> </w:t>
      </w:r>
      <w:proofErr w:type="spellStart"/>
      <w:r w:rsidRPr="00CD3919">
        <w:t>корисник</w:t>
      </w:r>
      <w:proofErr w:type="spellEnd"/>
      <w:r w:rsidRPr="00CD3919">
        <w:t xml:space="preserve"> </w:t>
      </w:r>
    </w:p>
    <w:p w14:paraId="59F4DC9C" w14:textId="65C90CB0" w:rsidR="00CD3919" w:rsidRPr="00CD3919" w:rsidRDefault="00CD3919" w:rsidP="00CD3919">
      <w:pPr>
        <w:pStyle w:val="20Userstory"/>
      </w:pPr>
      <w:proofErr w:type="spellStart"/>
      <w:r w:rsidRPr="00CD3919">
        <w:t>желим</w:t>
      </w:r>
      <w:proofErr w:type="spellEnd"/>
      <w:r w:rsidRPr="00CD3919">
        <w:t xml:space="preserve"> </w:t>
      </w:r>
      <w:proofErr w:type="spellStart"/>
      <w:r w:rsidRPr="00CD3919">
        <w:t>да</w:t>
      </w:r>
      <w:proofErr w:type="spellEnd"/>
      <w:r w:rsidRPr="00CD3919">
        <w:t xml:space="preserve"> </w:t>
      </w:r>
      <w:proofErr w:type="spellStart"/>
      <w:r w:rsidRPr="00CD3919">
        <w:t>додам</w:t>
      </w:r>
      <w:proofErr w:type="spellEnd"/>
      <w:r w:rsidRPr="00CD3919">
        <w:t xml:space="preserve"> </w:t>
      </w:r>
      <w:proofErr w:type="spellStart"/>
      <w:r w:rsidRPr="00CD3919">
        <w:t>производ</w:t>
      </w:r>
      <w:proofErr w:type="spellEnd"/>
      <w:r w:rsidRPr="00CD3919">
        <w:t xml:space="preserve"> у </w:t>
      </w:r>
      <w:proofErr w:type="spellStart"/>
      <w:r w:rsidRPr="00CD3919">
        <w:t>корпу</w:t>
      </w:r>
      <w:proofErr w:type="spellEnd"/>
      <w:r w:rsidRPr="00CD3919">
        <w:t xml:space="preserve"> </w:t>
      </w:r>
      <w:proofErr w:type="spellStart"/>
      <w:r w:rsidRPr="00CD3919">
        <w:t>за</w:t>
      </w:r>
      <w:proofErr w:type="spellEnd"/>
      <w:r w:rsidRPr="00CD3919">
        <w:t xml:space="preserve"> </w:t>
      </w:r>
      <w:proofErr w:type="spellStart"/>
      <w:r w:rsidRPr="00CD3919">
        <w:t>куповину</w:t>
      </w:r>
      <w:proofErr w:type="spellEnd"/>
    </w:p>
    <w:p w14:paraId="21C02D08" w14:textId="77777777" w:rsidR="00CD3919" w:rsidRPr="00CD3919" w:rsidRDefault="00CD3919" w:rsidP="00CD3919">
      <w:pPr>
        <w:pStyle w:val="20Userstory"/>
      </w:pPr>
      <w:proofErr w:type="spellStart"/>
      <w:r w:rsidRPr="00CD3919">
        <w:lastRenderedPageBreak/>
        <w:t>kako</w:t>
      </w:r>
      <w:proofErr w:type="spellEnd"/>
      <w:r w:rsidRPr="00CD3919">
        <w:t xml:space="preserve"> </w:t>
      </w:r>
      <w:proofErr w:type="spellStart"/>
      <w:r w:rsidRPr="00CD3919">
        <w:t>бих</w:t>
      </w:r>
      <w:proofErr w:type="spellEnd"/>
      <w:r w:rsidRPr="00CD3919">
        <w:t xml:space="preserve"> </w:t>
      </w:r>
      <w:proofErr w:type="spellStart"/>
      <w:r w:rsidRPr="00CD3919">
        <w:t>могао</w:t>
      </w:r>
      <w:proofErr w:type="spellEnd"/>
      <w:r w:rsidRPr="00CD3919">
        <w:t xml:space="preserve"> </w:t>
      </w:r>
      <w:proofErr w:type="spellStart"/>
      <w:r w:rsidRPr="00CD3919">
        <w:t>да</w:t>
      </w:r>
      <w:proofErr w:type="spellEnd"/>
      <w:r w:rsidRPr="00CD3919">
        <w:t xml:space="preserve"> </w:t>
      </w:r>
      <w:proofErr w:type="spellStart"/>
      <w:r w:rsidRPr="00CD3919">
        <w:t>га</w:t>
      </w:r>
      <w:proofErr w:type="spellEnd"/>
      <w:r w:rsidRPr="00CD3919">
        <w:t xml:space="preserve"> </w:t>
      </w:r>
      <w:proofErr w:type="spellStart"/>
      <w:r w:rsidRPr="00CD3919">
        <w:t>купим</w:t>
      </w:r>
      <w:proofErr w:type="spellEnd"/>
      <w:r w:rsidRPr="00CD3919">
        <w:t xml:space="preserve"> </w:t>
      </w:r>
      <w:proofErr w:type="spellStart"/>
      <w:r w:rsidRPr="00CD3919">
        <w:t>касније</w:t>
      </w:r>
      <w:proofErr w:type="spellEnd"/>
      <w:r w:rsidRPr="00CD3919">
        <w:t xml:space="preserve"> у </w:t>
      </w:r>
      <w:proofErr w:type="spellStart"/>
      <w:r w:rsidRPr="00CD3919">
        <w:t>истој</w:t>
      </w:r>
      <w:proofErr w:type="spellEnd"/>
      <w:r w:rsidRPr="00CD3919">
        <w:t xml:space="preserve"> </w:t>
      </w:r>
      <w:proofErr w:type="spellStart"/>
      <w:r w:rsidRPr="00CD3919">
        <w:t>сесији</w:t>
      </w:r>
      <w:proofErr w:type="spellEnd"/>
    </w:p>
    <w:p w14:paraId="648C5602" w14:textId="77777777" w:rsidR="00CD3919" w:rsidRPr="00472338" w:rsidRDefault="00CD3919" w:rsidP="00CD3919">
      <w:pPr>
        <w:pStyle w:val="08Pasus"/>
        <w:rPr>
          <w:rFonts w:ascii="Arial" w:hAnsi="Arial" w:cs="Arial"/>
        </w:rPr>
      </w:pPr>
    </w:p>
    <w:p w14:paraId="76CC7D37" w14:textId="77777777" w:rsidR="00CD3919" w:rsidRPr="00472338" w:rsidRDefault="00CD3919" w:rsidP="00CD3919">
      <w:pPr>
        <w:pStyle w:val="Heading2"/>
      </w:pPr>
      <w:bookmarkStart w:id="21" w:name="_Toc225855376"/>
      <w:bookmarkStart w:id="22" w:name="_Toc225872818"/>
      <w:r w:rsidRPr="00472338">
        <w:t>US-7 Управљање корпом</w:t>
      </w:r>
      <w:bookmarkEnd w:id="21"/>
      <w:bookmarkEnd w:id="22"/>
    </w:p>
    <w:p w14:paraId="5253D2A0" w14:textId="77777777" w:rsidR="00CD3919" w:rsidRDefault="00CD3919" w:rsidP="00CD3919">
      <w:pPr>
        <w:pStyle w:val="20Userstory"/>
      </w:pPr>
      <w:proofErr w:type="spellStart"/>
      <w:r w:rsidRPr="00CD3919">
        <w:t>Као</w:t>
      </w:r>
      <w:proofErr w:type="spellEnd"/>
      <w:r w:rsidRPr="00CD3919">
        <w:t xml:space="preserve"> </w:t>
      </w:r>
      <w:proofErr w:type="spellStart"/>
      <w:r w:rsidRPr="00CD3919">
        <w:t>пријављени</w:t>
      </w:r>
      <w:proofErr w:type="spellEnd"/>
      <w:r w:rsidRPr="00CD3919">
        <w:t xml:space="preserve"> </w:t>
      </w:r>
      <w:proofErr w:type="spellStart"/>
      <w:r w:rsidRPr="00CD3919">
        <w:t>корисник</w:t>
      </w:r>
      <w:proofErr w:type="spellEnd"/>
      <w:r w:rsidRPr="00CD3919">
        <w:t xml:space="preserve"> </w:t>
      </w:r>
    </w:p>
    <w:p w14:paraId="21AA6AD2" w14:textId="77777777" w:rsidR="00CD3919" w:rsidRDefault="00CD3919" w:rsidP="00CD3919">
      <w:pPr>
        <w:pStyle w:val="20Userstory"/>
      </w:pPr>
      <w:proofErr w:type="spellStart"/>
      <w:r w:rsidRPr="00CD3919">
        <w:t>желим</w:t>
      </w:r>
      <w:proofErr w:type="spellEnd"/>
      <w:r w:rsidRPr="00CD3919">
        <w:t xml:space="preserve"> </w:t>
      </w:r>
      <w:proofErr w:type="spellStart"/>
      <w:r w:rsidRPr="00CD3919">
        <w:t>да</w:t>
      </w:r>
      <w:proofErr w:type="spellEnd"/>
      <w:r w:rsidRPr="00CD3919">
        <w:t xml:space="preserve"> </w:t>
      </w:r>
      <w:proofErr w:type="spellStart"/>
      <w:r w:rsidRPr="00CD3919">
        <w:t>мењам</w:t>
      </w:r>
      <w:proofErr w:type="spellEnd"/>
      <w:r w:rsidRPr="00CD3919">
        <w:t xml:space="preserve"> </w:t>
      </w:r>
      <w:proofErr w:type="spellStart"/>
      <w:r w:rsidRPr="00CD3919">
        <w:t>количину</w:t>
      </w:r>
      <w:proofErr w:type="spellEnd"/>
      <w:r w:rsidRPr="00CD3919">
        <w:t xml:space="preserve"> </w:t>
      </w:r>
      <w:proofErr w:type="spellStart"/>
      <w:r w:rsidRPr="00CD3919">
        <w:t>производа</w:t>
      </w:r>
      <w:proofErr w:type="spellEnd"/>
      <w:r w:rsidRPr="00CD3919">
        <w:t xml:space="preserve"> у </w:t>
      </w:r>
      <w:proofErr w:type="spellStart"/>
      <w:r w:rsidRPr="00CD3919">
        <w:t>корпи</w:t>
      </w:r>
      <w:proofErr w:type="spellEnd"/>
      <w:r w:rsidRPr="00CD3919">
        <w:t xml:space="preserve"> и </w:t>
      </w:r>
      <w:proofErr w:type="spellStart"/>
      <w:r w:rsidRPr="00CD3919">
        <w:t>да</w:t>
      </w:r>
      <w:proofErr w:type="spellEnd"/>
      <w:r w:rsidRPr="00CD3919">
        <w:t xml:space="preserve"> </w:t>
      </w:r>
      <w:proofErr w:type="spellStart"/>
      <w:r w:rsidRPr="00CD3919">
        <w:t>обришем</w:t>
      </w:r>
      <w:proofErr w:type="spellEnd"/>
      <w:r w:rsidRPr="00CD3919">
        <w:t xml:space="preserve"> </w:t>
      </w:r>
      <w:proofErr w:type="spellStart"/>
      <w:r w:rsidRPr="00CD3919">
        <w:t>целу</w:t>
      </w:r>
      <w:proofErr w:type="spellEnd"/>
      <w:r w:rsidRPr="00CD3919">
        <w:t xml:space="preserve"> </w:t>
      </w:r>
      <w:proofErr w:type="spellStart"/>
      <w:r w:rsidRPr="00CD3919">
        <w:t>корпу</w:t>
      </w:r>
      <w:proofErr w:type="spellEnd"/>
      <w:r w:rsidRPr="00CD3919">
        <w:t xml:space="preserve"> </w:t>
      </w:r>
    </w:p>
    <w:p w14:paraId="1DEC95CD" w14:textId="74C416C5" w:rsidR="00CD3919" w:rsidRPr="00CD3919" w:rsidRDefault="00CD3919" w:rsidP="00CD3919">
      <w:pPr>
        <w:pStyle w:val="20Userstory"/>
      </w:pPr>
      <w:proofErr w:type="spellStart"/>
      <w:r w:rsidRPr="00CD3919">
        <w:t>kako</w:t>
      </w:r>
      <w:proofErr w:type="spellEnd"/>
      <w:r w:rsidRPr="00CD3919">
        <w:t xml:space="preserve"> </w:t>
      </w:r>
      <w:proofErr w:type="spellStart"/>
      <w:r w:rsidRPr="00CD3919">
        <w:t>бих</w:t>
      </w:r>
      <w:proofErr w:type="spellEnd"/>
      <w:r w:rsidRPr="00CD3919">
        <w:t xml:space="preserve"> </w:t>
      </w:r>
      <w:proofErr w:type="spellStart"/>
      <w:r w:rsidRPr="00CD3919">
        <w:t>прилагодио</w:t>
      </w:r>
      <w:proofErr w:type="spellEnd"/>
      <w:r w:rsidRPr="00CD3919">
        <w:t xml:space="preserve"> </w:t>
      </w:r>
      <w:proofErr w:type="spellStart"/>
      <w:r w:rsidRPr="00CD3919">
        <w:t>своју</w:t>
      </w:r>
      <w:proofErr w:type="spellEnd"/>
      <w:r w:rsidRPr="00CD3919">
        <w:t xml:space="preserve"> </w:t>
      </w:r>
      <w:proofErr w:type="spellStart"/>
      <w:r w:rsidRPr="00CD3919">
        <w:t>поруџбину</w:t>
      </w:r>
      <w:proofErr w:type="spellEnd"/>
      <w:r w:rsidRPr="00CD3919">
        <w:t xml:space="preserve"> </w:t>
      </w:r>
      <w:proofErr w:type="spellStart"/>
      <w:r w:rsidRPr="00CD3919">
        <w:t>пре</w:t>
      </w:r>
      <w:proofErr w:type="spellEnd"/>
      <w:r w:rsidRPr="00CD3919">
        <w:t xml:space="preserve"> </w:t>
      </w:r>
      <w:proofErr w:type="spellStart"/>
      <w:r w:rsidRPr="00CD3919">
        <w:t>финализације</w:t>
      </w:r>
      <w:proofErr w:type="spellEnd"/>
    </w:p>
    <w:p w14:paraId="183BA5D4" w14:textId="77777777" w:rsidR="00CD3919" w:rsidRPr="00472338" w:rsidRDefault="00CD3919" w:rsidP="00CD3919">
      <w:pPr>
        <w:pStyle w:val="08Pasus"/>
        <w:rPr>
          <w:rFonts w:ascii="Arial" w:hAnsi="Arial" w:cs="Arial"/>
        </w:rPr>
      </w:pPr>
    </w:p>
    <w:p w14:paraId="43556D03" w14:textId="77777777" w:rsidR="00CD3919" w:rsidRPr="00472338" w:rsidRDefault="00CD3919" w:rsidP="00CD3919">
      <w:pPr>
        <w:pStyle w:val="Heading2"/>
      </w:pPr>
      <w:bookmarkStart w:id="23" w:name="_Toc225855377"/>
      <w:bookmarkStart w:id="24" w:name="_Toc225872819"/>
      <w:r w:rsidRPr="00472338">
        <w:t>US-8 Приказ профила корисника</w:t>
      </w:r>
      <w:bookmarkEnd w:id="23"/>
      <w:bookmarkEnd w:id="24"/>
    </w:p>
    <w:p w14:paraId="5F6775B3" w14:textId="77777777" w:rsidR="00CD3919" w:rsidRDefault="00CD3919" w:rsidP="00CD3919">
      <w:pPr>
        <w:pStyle w:val="20Userstory"/>
      </w:pPr>
      <w:proofErr w:type="spellStart"/>
      <w:r w:rsidRPr="00CD3919">
        <w:t>Као</w:t>
      </w:r>
      <w:proofErr w:type="spellEnd"/>
      <w:r w:rsidRPr="00CD3919">
        <w:t xml:space="preserve"> </w:t>
      </w:r>
      <w:proofErr w:type="spellStart"/>
      <w:r w:rsidRPr="00CD3919">
        <w:t>пријављени</w:t>
      </w:r>
      <w:proofErr w:type="spellEnd"/>
      <w:r w:rsidRPr="00CD3919">
        <w:t xml:space="preserve"> </w:t>
      </w:r>
      <w:proofErr w:type="spellStart"/>
      <w:r w:rsidRPr="00CD3919">
        <w:t>корисник</w:t>
      </w:r>
      <w:proofErr w:type="spellEnd"/>
    </w:p>
    <w:p w14:paraId="361F4547" w14:textId="77777777" w:rsidR="00CD3919" w:rsidRDefault="00CD3919" w:rsidP="00CD3919">
      <w:pPr>
        <w:pStyle w:val="20Userstory"/>
      </w:pPr>
      <w:proofErr w:type="spellStart"/>
      <w:r w:rsidRPr="00CD3919">
        <w:t>желим</w:t>
      </w:r>
      <w:proofErr w:type="spellEnd"/>
      <w:r w:rsidRPr="00CD3919">
        <w:t xml:space="preserve"> </w:t>
      </w:r>
      <w:proofErr w:type="spellStart"/>
      <w:r w:rsidRPr="00CD3919">
        <w:t>да</w:t>
      </w:r>
      <w:proofErr w:type="spellEnd"/>
      <w:r w:rsidRPr="00CD3919">
        <w:t xml:space="preserve"> </w:t>
      </w:r>
      <w:proofErr w:type="spellStart"/>
      <w:r w:rsidRPr="00CD3919">
        <w:t>видим</w:t>
      </w:r>
      <w:proofErr w:type="spellEnd"/>
      <w:r w:rsidRPr="00CD3919">
        <w:t xml:space="preserve"> </w:t>
      </w:r>
      <w:proofErr w:type="spellStart"/>
      <w:r w:rsidRPr="00CD3919">
        <w:t>своје</w:t>
      </w:r>
      <w:proofErr w:type="spellEnd"/>
      <w:r w:rsidRPr="00CD3919">
        <w:t xml:space="preserve"> </w:t>
      </w:r>
      <w:proofErr w:type="spellStart"/>
      <w:r w:rsidRPr="00CD3919">
        <w:t>профилне</w:t>
      </w:r>
      <w:proofErr w:type="spellEnd"/>
      <w:r w:rsidRPr="00CD3919">
        <w:t xml:space="preserve"> и </w:t>
      </w:r>
      <w:proofErr w:type="spellStart"/>
      <w:r w:rsidRPr="00CD3919">
        <w:t>контакт</w:t>
      </w:r>
      <w:proofErr w:type="spellEnd"/>
      <w:r w:rsidRPr="00CD3919">
        <w:t xml:space="preserve"> </w:t>
      </w:r>
      <w:proofErr w:type="spellStart"/>
      <w:r w:rsidRPr="00CD3919">
        <w:t>податке</w:t>
      </w:r>
      <w:proofErr w:type="spellEnd"/>
    </w:p>
    <w:p w14:paraId="3F43F25E" w14:textId="68B188EF" w:rsidR="00CD3919" w:rsidRPr="00CD3919" w:rsidRDefault="00CD3919" w:rsidP="00CD3919">
      <w:pPr>
        <w:pStyle w:val="20Userstory"/>
      </w:pPr>
      <w:proofErr w:type="spellStart"/>
      <w:r w:rsidRPr="00CD3919">
        <w:t>kako</w:t>
      </w:r>
      <w:proofErr w:type="spellEnd"/>
      <w:r w:rsidRPr="00CD3919">
        <w:t xml:space="preserve"> </w:t>
      </w:r>
      <w:proofErr w:type="spellStart"/>
      <w:r w:rsidRPr="00CD3919">
        <w:t>бих</w:t>
      </w:r>
      <w:proofErr w:type="spellEnd"/>
      <w:r w:rsidRPr="00CD3919">
        <w:t xml:space="preserve"> </w:t>
      </w:r>
      <w:proofErr w:type="spellStart"/>
      <w:r w:rsidRPr="00CD3919">
        <w:t>проверио</w:t>
      </w:r>
      <w:proofErr w:type="spellEnd"/>
      <w:r w:rsidRPr="00CD3919">
        <w:t xml:space="preserve"> </w:t>
      </w:r>
      <w:proofErr w:type="spellStart"/>
      <w:r w:rsidRPr="00CD3919">
        <w:t>тачност</w:t>
      </w:r>
      <w:proofErr w:type="spellEnd"/>
      <w:r w:rsidRPr="00CD3919">
        <w:t xml:space="preserve"> </w:t>
      </w:r>
      <w:proofErr w:type="spellStart"/>
      <w:r w:rsidRPr="00CD3919">
        <w:t>информација</w:t>
      </w:r>
      <w:proofErr w:type="spellEnd"/>
      <w:r w:rsidRPr="00CD3919">
        <w:t xml:space="preserve"> </w:t>
      </w:r>
      <w:proofErr w:type="spellStart"/>
      <w:r w:rsidRPr="00CD3919">
        <w:t>на</w:t>
      </w:r>
      <w:proofErr w:type="spellEnd"/>
      <w:r w:rsidRPr="00CD3919">
        <w:t xml:space="preserve"> </w:t>
      </w:r>
      <w:proofErr w:type="spellStart"/>
      <w:r w:rsidRPr="00CD3919">
        <w:t>налогу</w:t>
      </w:r>
      <w:proofErr w:type="spellEnd"/>
    </w:p>
    <w:p w14:paraId="2CB5D7AB" w14:textId="77777777" w:rsidR="00CD3919" w:rsidRPr="00472338" w:rsidRDefault="00CD3919" w:rsidP="00CD3919">
      <w:pPr>
        <w:pStyle w:val="08Pasus"/>
        <w:rPr>
          <w:rFonts w:ascii="Arial" w:hAnsi="Arial" w:cs="Arial"/>
        </w:rPr>
      </w:pPr>
    </w:p>
    <w:p w14:paraId="571F7497" w14:textId="77777777" w:rsidR="00CD3919" w:rsidRPr="00472338" w:rsidRDefault="00CD3919" w:rsidP="00CD3919">
      <w:pPr>
        <w:pStyle w:val="Heading2"/>
      </w:pPr>
      <w:bookmarkStart w:id="25" w:name="_Toc225855378"/>
      <w:bookmarkStart w:id="26" w:name="_Toc225872820"/>
      <w:r w:rsidRPr="00472338">
        <w:t>US-9 Историја прегледаних производа</w:t>
      </w:r>
      <w:bookmarkEnd w:id="25"/>
      <w:bookmarkEnd w:id="26"/>
    </w:p>
    <w:p w14:paraId="7781B460" w14:textId="77777777" w:rsidR="00CD3919" w:rsidRDefault="00CD3919" w:rsidP="00CD3919">
      <w:pPr>
        <w:pStyle w:val="20Userstory"/>
      </w:pPr>
      <w:proofErr w:type="spellStart"/>
      <w:r w:rsidRPr="00CD3919">
        <w:t>Као</w:t>
      </w:r>
      <w:proofErr w:type="spellEnd"/>
      <w:r w:rsidRPr="00CD3919">
        <w:t xml:space="preserve"> </w:t>
      </w:r>
      <w:proofErr w:type="spellStart"/>
      <w:r w:rsidRPr="00CD3919">
        <w:t>корисник</w:t>
      </w:r>
      <w:proofErr w:type="spellEnd"/>
      <w:r w:rsidRPr="00CD3919">
        <w:t xml:space="preserve"> </w:t>
      </w:r>
    </w:p>
    <w:p w14:paraId="672FDEDB" w14:textId="77777777" w:rsidR="00CD3919" w:rsidRDefault="00CD3919" w:rsidP="00CD3919">
      <w:pPr>
        <w:pStyle w:val="20Userstory"/>
      </w:pPr>
      <w:proofErr w:type="spellStart"/>
      <w:r w:rsidRPr="00CD3919">
        <w:t>желим</w:t>
      </w:r>
      <w:proofErr w:type="spellEnd"/>
      <w:r w:rsidRPr="00CD3919">
        <w:t xml:space="preserve"> </w:t>
      </w:r>
      <w:proofErr w:type="spellStart"/>
      <w:r w:rsidRPr="00CD3919">
        <w:t>да</w:t>
      </w:r>
      <w:proofErr w:type="spellEnd"/>
      <w:r w:rsidRPr="00CD3919">
        <w:t xml:space="preserve"> </w:t>
      </w:r>
      <w:proofErr w:type="spellStart"/>
      <w:r w:rsidRPr="00CD3919">
        <w:t>видим</w:t>
      </w:r>
      <w:proofErr w:type="spellEnd"/>
      <w:r w:rsidRPr="00CD3919">
        <w:t xml:space="preserve"> </w:t>
      </w:r>
      <w:proofErr w:type="spellStart"/>
      <w:r w:rsidRPr="00CD3919">
        <w:t>производе</w:t>
      </w:r>
      <w:proofErr w:type="spellEnd"/>
      <w:r w:rsidRPr="00CD3919">
        <w:t xml:space="preserve"> </w:t>
      </w:r>
      <w:proofErr w:type="spellStart"/>
      <w:r w:rsidRPr="00CD3919">
        <w:t>које</w:t>
      </w:r>
      <w:proofErr w:type="spellEnd"/>
      <w:r w:rsidRPr="00CD3919">
        <w:t xml:space="preserve"> </w:t>
      </w:r>
      <w:proofErr w:type="spellStart"/>
      <w:r w:rsidRPr="00CD3919">
        <w:t>сам</w:t>
      </w:r>
      <w:proofErr w:type="spellEnd"/>
      <w:r w:rsidRPr="00CD3919">
        <w:t xml:space="preserve"> </w:t>
      </w:r>
      <w:proofErr w:type="spellStart"/>
      <w:r w:rsidRPr="00CD3919">
        <w:t>недавно</w:t>
      </w:r>
      <w:proofErr w:type="spellEnd"/>
      <w:r w:rsidRPr="00CD3919">
        <w:t xml:space="preserve"> </w:t>
      </w:r>
      <w:proofErr w:type="spellStart"/>
      <w:r w:rsidRPr="00CD3919">
        <w:t>прегледао</w:t>
      </w:r>
      <w:proofErr w:type="spellEnd"/>
      <w:r w:rsidRPr="00CD3919">
        <w:t xml:space="preserve"> (</w:t>
      </w:r>
      <w:proofErr w:type="spellStart"/>
      <w:r w:rsidRPr="00CD3919">
        <w:t>до</w:t>
      </w:r>
      <w:proofErr w:type="spellEnd"/>
      <w:r w:rsidRPr="00CD3919">
        <w:t xml:space="preserve"> 8 </w:t>
      </w:r>
      <w:proofErr w:type="spellStart"/>
      <w:r w:rsidRPr="00CD3919">
        <w:t>производа</w:t>
      </w:r>
      <w:proofErr w:type="spellEnd"/>
      <w:r w:rsidRPr="00CD3919">
        <w:t xml:space="preserve">) </w:t>
      </w:r>
    </w:p>
    <w:p w14:paraId="6CC8AAE8" w14:textId="45F1C56E" w:rsidR="00CD3919" w:rsidRPr="00CD3919" w:rsidRDefault="00CD3919" w:rsidP="00CD3919">
      <w:pPr>
        <w:pStyle w:val="20Userstory"/>
      </w:pPr>
      <w:proofErr w:type="spellStart"/>
      <w:r w:rsidRPr="00CD3919">
        <w:t>kako</w:t>
      </w:r>
      <w:proofErr w:type="spellEnd"/>
      <w:r w:rsidRPr="00CD3919">
        <w:t xml:space="preserve"> </w:t>
      </w:r>
      <w:proofErr w:type="spellStart"/>
      <w:r w:rsidRPr="00CD3919">
        <w:t>бих</w:t>
      </w:r>
      <w:proofErr w:type="spellEnd"/>
      <w:r w:rsidRPr="00CD3919">
        <w:t xml:space="preserve"> </w:t>
      </w:r>
      <w:proofErr w:type="spellStart"/>
      <w:r w:rsidRPr="00CD3919">
        <w:t>лако</w:t>
      </w:r>
      <w:proofErr w:type="spellEnd"/>
      <w:r w:rsidRPr="00CD3919">
        <w:t xml:space="preserve"> </w:t>
      </w:r>
      <w:proofErr w:type="spellStart"/>
      <w:r w:rsidRPr="00CD3919">
        <w:t>вратио</w:t>
      </w:r>
      <w:proofErr w:type="spellEnd"/>
      <w:r w:rsidRPr="00CD3919">
        <w:t xml:space="preserve"> </w:t>
      </w:r>
      <w:proofErr w:type="spellStart"/>
      <w:r w:rsidRPr="00CD3919">
        <w:t>на</w:t>
      </w:r>
      <w:proofErr w:type="spellEnd"/>
      <w:r w:rsidRPr="00CD3919">
        <w:t xml:space="preserve"> </w:t>
      </w:r>
      <w:proofErr w:type="spellStart"/>
      <w:r w:rsidRPr="00CD3919">
        <w:t>производ</w:t>
      </w:r>
      <w:proofErr w:type="spellEnd"/>
      <w:r w:rsidRPr="00CD3919">
        <w:t xml:space="preserve"> </w:t>
      </w:r>
      <w:proofErr w:type="spellStart"/>
      <w:r w:rsidRPr="00CD3919">
        <w:t>od</w:t>
      </w:r>
      <w:proofErr w:type="spellEnd"/>
      <w:r w:rsidRPr="00CD3919">
        <w:t xml:space="preserve"> </w:t>
      </w:r>
      <w:proofErr w:type="spellStart"/>
      <w:r w:rsidRPr="00CD3919">
        <w:t>интереса</w:t>
      </w:r>
      <w:proofErr w:type="spellEnd"/>
      <w:r w:rsidRPr="00CD3919">
        <w:t xml:space="preserve"> </w:t>
      </w:r>
      <w:proofErr w:type="spellStart"/>
      <w:r w:rsidRPr="00CD3919">
        <w:t>без</w:t>
      </w:r>
      <w:proofErr w:type="spellEnd"/>
      <w:r w:rsidRPr="00CD3919">
        <w:t xml:space="preserve"> </w:t>
      </w:r>
      <w:proofErr w:type="spellStart"/>
      <w:r w:rsidRPr="00CD3919">
        <w:t>поновне</w:t>
      </w:r>
      <w:proofErr w:type="spellEnd"/>
      <w:r w:rsidRPr="00CD3919">
        <w:t xml:space="preserve"> </w:t>
      </w:r>
      <w:proofErr w:type="spellStart"/>
      <w:r w:rsidRPr="00CD3919">
        <w:t>претраге</w:t>
      </w:r>
      <w:proofErr w:type="spellEnd"/>
    </w:p>
    <w:p w14:paraId="69516F41" w14:textId="77777777" w:rsidR="00CD3919" w:rsidRPr="00472338" w:rsidRDefault="00CD3919" w:rsidP="00CD3919">
      <w:pPr>
        <w:pStyle w:val="08Pasus"/>
        <w:rPr>
          <w:rFonts w:ascii="Arial" w:hAnsi="Arial" w:cs="Arial"/>
        </w:rPr>
      </w:pPr>
    </w:p>
    <w:p w14:paraId="7425FCE2" w14:textId="77777777" w:rsidR="00CD3919" w:rsidRPr="00472338" w:rsidRDefault="00CD3919" w:rsidP="00CD3919">
      <w:pPr>
        <w:pStyle w:val="Heading2"/>
      </w:pPr>
      <w:bookmarkStart w:id="27" w:name="_Toc225855379"/>
      <w:bookmarkStart w:id="28" w:name="_Toc225872821"/>
      <w:r w:rsidRPr="00472338">
        <w:t>US-10 Дељење производа</w:t>
      </w:r>
      <w:bookmarkEnd w:id="27"/>
      <w:bookmarkEnd w:id="28"/>
    </w:p>
    <w:p w14:paraId="42A1446C" w14:textId="77777777" w:rsidR="00CD3919" w:rsidRDefault="00CD3919" w:rsidP="00CD3919">
      <w:pPr>
        <w:pStyle w:val="20Userstory"/>
      </w:pPr>
      <w:proofErr w:type="spellStart"/>
      <w:r w:rsidRPr="00CD3919">
        <w:t>Као</w:t>
      </w:r>
      <w:proofErr w:type="spellEnd"/>
      <w:r w:rsidRPr="00CD3919">
        <w:t xml:space="preserve"> </w:t>
      </w:r>
      <w:proofErr w:type="spellStart"/>
      <w:r w:rsidRPr="00CD3919">
        <w:t>корисник</w:t>
      </w:r>
      <w:proofErr w:type="spellEnd"/>
      <w:r w:rsidRPr="00CD3919">
        <w:t xml:space="preserve"> </w:t>
      </w:r>
    </w:p>
    <w:p w14:paraId="5DD309F2" w14:textId="77777777" w:rsidR="00CD3919" w:rsidRDefault="00CD3919" w:rsidP="00CD3919">
      <w:pPr>
        <w:pStyle w:val="20Userstory"/>
      </w:pPr>
      <w:proofErr w:type="spellStart"/>
      <w:r w:rsidRPr="00CD3919">
        <w:t>желим</w:t>
      </w:r>
      <w:proofErr w:type="spellEnd"/>
      <w:r w:rsidRPr="00CD3919">
        <w:t xml:space="preserve"> </w:t>
      </w:r>
      <w:proofErr w:type="spellStart"/>
      <w:r w:rsidRPr="00CD3919">
        <w:t>да</w:t>
      </w:r>
      <w:proofErr w:type="spellEnd"/>
      <w:r w:rsidRPr="00CD3919">
        <w:t xml:space="preserve"> </w:t>
      </w:r>
      <w:proofErr w:type="spellStart"/>
      <w:r w:rsidRPr="00CD3919">
        <w:t>поделим</w:t>
      </w:r>
      <w:proofErr w:type="spellEnd"/>
      <w:r w:rsidRPr="00CD3919">
        <w:t xml:space="preserve"> </w:t>
      </w:r>
      <w:proofErr w:type="spellStart"/>
      <w:r w:rsidRPr="00CD3919">
        <w:t>конкретан</w:t>
      </w:r>
      <w:proofErr w:type="spellEnd"/>
      <w:r w:rsidRPr="00CD3919">
        <w:t xml:space="preserve"> </w:t>
      </w:r>
      <w:proofErr w:type="spellStart"/>
      <w:r w:rsidRPr="00CD3919">
        <w:t>производ</w:t>
      </w:r>
      <w:proofErr w:type="spellEnd"/>
      <w:r w:rsidRPr="00CD3919">
        <w:t xml:space="preserve"> </w:t>
      </w:r>
      <w:proofErr w:type="spellStart"/>
      <w:r w:rsidRPr="00CD3919">
        <w:t>путем</w:t>
      </w:r>
      <w:proofErr w:type="spellEnd"/>
      <w:r w:rsidRPr="00CD3919">
        <w:t xml:space="preserve"> </w:t>
      </w:r>
      <w:proofErr w:type="spellStart"/>
      <w:r w:rsidRPr="00CD3919">
        <w:t>апликација</w:t>
      </w:r>
      <w:proofErr w:type="spellEnd"/>
      <w:r w:rsidRPr="00CD3919">
        <w:t xml:space="preserve"> </w:t>
      </w:r>
      <w:proofErr w:type="spellStart"/>
      <w:r w:rsidRPr="00CD3919">
        <w:t>за</w:t>
      </w:r>
      <w:proofErr w:type="spellEnd"/>
      <w:r w:rsidRPr="00CD3919">
        <w:t xml:space="preserve"> </w:t>
      </w:r>
      <w:proofErr w:type="spellStart"/>
      <w:r w:rsidRPr="00CD3919">
        <w:t>дељење</w:t>
      </w:r>
      <w:proofErr w:type="spellEnd"/>
      <w:r w:rsidRPr="00CD3919">
        <w:t xml:space="preserve"> </w:t>
      </w:r>
      <w:proofErr w:type="spellStart"/>
      <w:r w:rsidRPr="00CD3919">
        <w:t>садржаја</w:t>
      </w:r>
      <w:proofErr w:type="spellEnd"/>
      <w:r w:rsidRPr="00CD3919">
        <w:t xml:space="preserve"> </w:t>
      </w:r>
    </w:p>
    <w:p w14:paraId="706355FF" w14:textId="3FCAB01C" w:rsidR="00CD3919" w:rsidRPr="00CD3919" w:rsidRDefault="00CD3919" w:rsidP="00CD3919">
      <w:pPr>
        <w:pStyle w:val="20Userstory"/>
      </w:pPr>
      <w:proofErr w:type="spellStart"/>
      <w:r w:rsidRPr="00CD3919">
        <w:t>kako</w:t>
      </w:r>
      <w:proofErr w:type="spellEnd"/>
      <w:r w:rsidRPr="00CD3919">
        <w:t xml:space="preserve"> </w:t>
      </w:r>
      <w:proofErr w:type="spellStart"/>
      <w:r w:rsidRPr="00CD3919">
        <w:t>бих</w:t>
      </w:r>
      <w:proofErr w:type="spellEnd"/>
      <w:r w:rsidRPr="00CD3919">
        <w:t xml:space="preserve"> </w:t>
      </w:r>
      <w:proofErr w:type="spellStart"/>
      <w:r w:rsidRPr="00CD3919">
        <w:t>препоручио</w:t>
      </w:r>
      <w:proofErr w:type="spellEnd"/>
      <w:r w:rsidRPr="00CD3919">
        <w:t xml:space="preserve"> </w:t>
      </w:r>
      <w:proofErr w:type="spellStart"/>
      <w:r w:rsidRPr="00CD3919">
        <w:t>производ</w:t>
      </w:r>
      <w:proofErr w:type="spellEnd"/>
      <w:r w:rsidRPr="00CD3919">
        <w:t xml:space="preserve"> </w:t>
      </w:r>
      <w:proofErr w:type="spellStart"/>
      <w:r w:rsidRPr="00CD3919">
        <w:t>пријатељима</w:t>
      </w:r>
      <w:proofErr w:type="spellEnd"/>
      <w:r w:rsidRPr="00CD3919">
        <w:t xml:space="preserve"> </w:t>
      </w:r>
      <w:proofErr w:type="spellStart"/>
      <w:r w:rsidRPr="00CD3919">
        <w:t>или</w:t>
      </w:r>
      <w:proofErr w:type="spellEnd"/>
      <w:r w:rsidRPr="00CD3919">
        <w:t xml:space="preserve"> </w:t>
      </w:r>
      <w:proofErr w:type="spellStart"/>
      <w:r w:rsidRPr="00CD3919">
        <w:t>сачувао</w:t>
      </w:r>
      <w:proofErr w:type="spellEnd"/>
      <w:r w:rsidRPr="00CD3919">
        <w:t xml:space="preserve"> </w:t>
      </w:r>
      <w:proofErr w:type="spellStart"/>
      <w:r w:rsidRPr="00CD3919">
        <w:t>линк</w:t>
      </w:r>
      <w:proofErr w:type="spellEnd"/>
    </w:p>
    <w:p w14:paraId="2DE7070E" w14:textId="77777777" w:rsidR="00CD3919" w:rsidRPr="00472338" w:rsidRDefault="00CD3919" w:rsidP="00CD3919">
      <w:pPr>
        <w:pStyle w:val="08Pasus"/>
        <w:rPr>
          <w:rFonts w:ascii="Arial" w:hAnsi="Arial" w:cs="Arial"/>
        </w:rPr>
      </w:pPr>
    </w:p>
    <w:p w14:paraId="130681D3" w14:textId="77777777" w:rsidR="00CD3919" w:rsidRPr="00472338" w:rsidRDefault="00CD3919" w:rsidP="00CD3919">
      <w:pPr>
        <w:pStyle w:val="Heading2"/>
      </w:pPr>
      <w:bookmarkStart w:id="29" w:name="_Toc225855380"/>
      <w:bookmarkStart w:id="30" w:name="_Toc225872822"/>
      <w:r w:rsidRPr="00472338">
        <w:t>US-11 Брисање налога</w:t>
      </w:r>
      <w:bookmarkEnd w:id="29"/>
      <w:bookmarkEnd w:id="30"/>
    </w:p>
    <w:p w14:paraId="78F091E4" w14:textId="77777777" w:rsidR="00CD3919" w:rsidRDefault="00CD3919" w:rsidP="00CD3919">
      <w:pPr>
        <w:pStyle w:val="20Userstory"/>
      </w:pPr>
      <w:proofErr w:type="spellStart"/>
      <w:r w:rsidRPr="00CD3919">
        <w:t>Као</w:t>
      </w:r>
      <w:proofErr w:type="spellEnd"/>
      <w:r w:rsidRPr="00CD3919">
        <w:t xml:space="preserve"> </w:t>
      </w:r>
      <w:proofErr w:type="spellStart"/>
      <w:r w:rsidRPr="00CD3919">
        <w:t>пријављени</w:t>
      </w:r>
      <w:proofErr w:type="spellEnd"/>
      <w:r w:rsidRPr="00CD3919">
        <w:t xml:space="preserve"> </w:t>
      </w:r>
      <w:proofErr w:type="spellStart"/>
      <w:r w:rsidRPr="00CD3919">
        <w:t>корисник</w:t>
      </w:r>
      <w:proofErr w:type="spellEnd"/>
    </w:p>
    <w:p w14:paraId="5D5F850C" w14:textId="77777777" w:rsidR="00CD3919" w:rsidRDefault="00CD3919" w:rsidP="00CD3919">
      <w:pPr>
        <w:pStyle w:val="20Userstory"/>
      </w:pPr>
      <w:proofErr w:type="spellStart"/>
      <w:r w:rsidRPr="00CD3919">
        <w:t>желим</w:t>
      </w:r>
      <w:proofErr w:type="spellEnd"/>
      <w:r w:rsidRPr="00CD3919">
        <w:t xml:space="preserve"> </w:t>
      </w:r>
      <w:proofErr w:type="spellStart"/>
      <w:r w:rsidRPr="00CD3919">
        <w:t>да</w:t>
      </w:r>
      <w:proofErr w:type="spellEnd"/>
      <w:r w:rsidRPr="00CD3919">
        <w:t xml:space="preserve"> </w:t>
      </w:r>
      <w:proofErr w:type="spellStart"/>
      <w:r w:rsidRPr="00CD3919">
        <w:t>трајно</w:t>
      </w:r>
      <w:proofErr w:type="spellEnd"/>
      <w:r w:rsidRPr="00CD3919">
        <w:t xml:space="preserve"> </w:t>
      </w:r>
      <w:proofErr w:type="spellStart"/>
      <w:r w:rsidRPr="00CD3919">
        <w:t>обришем</w:t>
      </w:r>
      <w:proofErr w:type="spellEnd"/>
      <w:r w:rsidRPr="00CD3919">
        <w:t xml:space="preserve"> </w:t>
      </w:r>
      <w:proofErr w:type="spellStart"/>
      <w:r w:rsidRPr="00CD3919">
        <w:t>свој</w:t>
      </w:r>
      <w:proofErr w:type="spellEnd"/>
      <w:r w:rsidRPr="00CD3919">
        <w:t xml:space="preserve"> </w:t>
      </w:r>
      <w:proofErr w:type="spellStart"/>
      <w:r w:rsidRPr="00CD3919">
        <w:t>налог</w:t>
      </w:r>
      <w:proofErr w:type="spellEnd"/>
      <w:r w:rsidRPr="00CD3919">
        <w:t xml:space="preserve"> </w:t>
      </w:r>
      <w:proofErr w:type="spellStart"/>
      <w:r w:rsidRPr="00CD3919">
        <w:t>са</w:t>
      </w:r>
      <w:proofErr w:type="spellEnd"/>
      <w:r w:rsidRPr="00CD3919">
        <w:t xml:space="preserve"> </w:t>
      </w:r>
      <w:proofErr w:type="spellStart"/>
      <w:r w:rsidRPr="00CD3919">
        <w:t>потврдом</w:t>
      </w:r>
      <w:proofErr w:type="spellEnd"/>
      <w:r w:rsidRPr="00CD3919">
        <w:t xml:space="preserve"> </w:t>
      </w:r>
      <w:proofErr w:type="spellStart"/>
      <w:r w:rsidRPr="00CD3919">
        <w:t>акције</w:t>
      </w:r>
      <w:proofErr w:type="spellEnd"/>
    </w:p>
    <w:p w14:paraId="7BAF380B" w14:textId="521DD41F" w:rsidR="00CD3919" w:rsidRPr="00CD3919" w:rsidRDefault="00CD3919" w:rsidP="00CD3919">
      <w:pPr>
        <w:pStyle w:val="20Userstory"/>
      </w:pPr>
      <w:proofErr w:type="spellStart"/>
      <w:r w:rsidRPr="00CD3919">
        <w:t>kako</w:t>
      </w:r>
      <w:proofErr w:type="spellEnd"/>
      <w:r w:rsidRPr="00CD3919">
        <w:t xml:space="preserve"> </w:t>
      </w:r>
      <w:proofErr w:type="spellStart"/>
      <w:r w:rsidRPr="00CD3919">
        <w:t>бих</w:t>
      </w:r>
      <w:proofErr w:type="spellEnd"/>
      <w:r w:rsidRPr="00CD3919">
        <w:t xml:space="preserve"> </w:t>
      </w:r>
      <w:proofErr w:type="spellStart"/>
      <w:r w:rsidRPr="00CD3919">
        <w:t>уклонио</w:t>
      </w:r>
      <w:proofErr w:type="spellEnd"/>
      <w:r w:rsidRPr="00CD3919">
        <w:t xml:space="preserve"> </w:t>
      </w:r>
      <w:proofErr w:type="spellStart"/>
      <w:r w:rsidRPr="00CD3919">
        <w:t>своје</w:t>
      </w:r>
      <w:proofErr w:type="spellEnd"/>
      <w:r w:rsidRPr="00CD3919">
        <w:t xml:space="preserve"> </w:t>
      </w:r>
      <w:proofErr w:type="spellStart"/>
      <w:r w:rsidRPr="00CD3919">
        <w:t>податке</w:t>
      </w:r>
      <w:proofErr w:type="spellEnd"/>
      <w:r w:rsidRPr="00CD3919">
        <w:t xml:space="preserve"> </w:t>
      </w:r>
      <w:proofErr w:type="spellStart"/>
      <w:r w:rsidRPr="00CD3919">
        <w:t>из</w:t>
      </w:r>
      <w:proofErr w:type="spellEnd"/>
      <w:r w:rsidRPr="00CD3919">
        <w:t xml:space="preserve"> </w:t>
      </w:r>
      <w:proofErr w:type="spellStart"/>
      <w:r w:rsidRPr="00CD3919">
        <w:t>система</w:t>
      </w:r>
      <w:proofErr w:type="spellEnd"/>
    </w:p>
    <w:p w14:paraId="61DD389E" w14:textId="77777777" w:rsidR="00406541" w:rsidRPr="0066484E" w:rsidRDefault="00406541" w:rsidP="000224B6">
      <w:pPr>
        <w:pStyle w:val="08Pasus"/>
      </w:pPr>
      <w:r w:rsidRPr="0066484E">
        <w:br w:type="page"/>
      </w:r>
    </w:p>
    <w:p w14:paraId="7ED1FE7B" w14:textId="77777777" w:rsidR="00406541" w:rsidRDefault="00406541" w:rsidP="00406541">
      <w:pPr>
        <w:pStyle w:val="Heading1"/>
      </w:pPr>
      <w:bookmarkStart w:id="31" w:name="_Toc217617592"/>
      <w:bookmarkStart w:id="32" w:name="_Toc225872823"/>
      <w:r w:rsidRPr="0066484E">
        <w:lastRenderedPageBreak/>
        <w:t>Случајеви коришћења</w:t>
      </w:r>
      <w:bookmarkEnd w:id="31"/>
      <w:bookmarkEnd w:id="32"/>
    </w:p>
    <w:p w14:paraId="114FA1FB" w14:textId="77777777" w:rsidR="00CD3919" w:rsidRPr="00472338" w:rsidRDefault="00CD3919" w:rsidP="00C147FD">
      <w:pPr>
        <w:pStyle w:val="08Pasus"/>
      </w:pPr>
      <w:r w:rsidRPr="00472338">
        <w:t xml:space="preserve">У овом поглављу </w:t>
      </w:r>
      <w:r w:rsidRPr="00C147FD">
        <w:t>налазе</w:t>
      </w:r>
      <w:r w:rsidRPr="00472338">
        <w:t xml:space="preserve"> се сви случајеви коришћења апликације AppStore.</w:t>
      </w:r>
    </w:p>
    <w:p w14:paraId="3705D4A1" w14:textId="77777777" w:rsidR="00CD3919" w:rsidRPr="00472338" w:rsidRDefault="00CD3919" w:rsidP="00CD3919">
      <w:pPr>
        <w:pStyle w:val="Heading2"/>
      </w:pPr>
      <w:bookmarkStart w:id="33" w:name="_Toc225855382"/>
      <w:bookmarkStart w:id="34" w:name="_Toc225872824"/>
      <w:r w:rsidRPr="00472338">
        <w:t>СК-1: Пријава на систем</w:t>
      </w:r>
      <w:bookmarkEnd w:id="33"/>
      <w:bookmarkEnd w:id="34"/>
    </w:p>
    <w:p w14:paraId="75BAF209" w14:textId="77777777" w:rsidR="00CD3919" w:rsidRPr="00C147FD" w:rsidRDefault="00CD3919" w:rsidP="00C147FD">
      <w:pPr>
        <w:pStyle w:val="08Pasus"/>
      </w:pPr>
      <w:r w:rsidRPr="00C147FD">
        <w:t>Назив: Пријава на систем</w:t>
      </w:r>
    </w:p>
    <w:p w14:paraId="1FE44366" w14:textId="77777777" w:rsidR="00CD3919" w:rsidRPr="00C147FD" w:rsidRDefault="00CD3919" w:rsidP="00C147FD">
      <w:pPr>
        <w:pStyle w:val="08Pasus"/>
      </w:pPr>
      <w:r w:rsidRPr="00C147FD">
        <w:t>Учесници: Корисник</w:t>
      </w:r>
    </w:p>
    <w:p w14:paraId="12FA6AE9" w14:textId="77777777" w:rsidR="00CD3919" w:rsidRPr="00C147FD" w:rsidRDefault="00CD3919" w:rsidP="00C147FD">
      <w:pPr>
        <w:pStyle w:val="08Pasus"/>
      </w:pPr>
      <w:r w:rsidRPr="00C147FD">
        <w:t>Предуслов:</w:t>
      </w:r>
    </w:p>
    <w:p w14:paraId="2BE431BB" w14:textId="76E8EF2C" w:rsidR="00CD3919" w:rsidRPr="00F432AC" w:rsidRDefault="00CD3919" w:rsidP="00C147FD">
      <w:pPr>
        <w:pStyle w:val="09Unorderedlist"/>
      </w:pPr>
      <w:r w:rsidRPr="00F432AC">
        <w:t>Апликација је покренута на уређају</w:t>
      </w:r>
    </w:p>
    <w:p w14:paraId="6C54988A" w14:textId="17CD624C" w:rsidR="00CD3919" w:rsidRPr="00F432AC" w:rsidRDefault="00CD3919" w:rsidP="00C147FD">
      <w:pPr>
        <w:pStyle w:val="09Unorderedlist"/>
      </w:pPr>
      <w:r w:rsidRPr="00F432AC">
        <w:t>Корисник није тренутно пријављен на систем</w:t>
      </w:r>
    </w:p>
    <w:p w14:paraId="046CDC86" w14:textId="3D40C744" w:rsidR="00CD3919" w:rsidRPr="00F432AC" w:rsidRDefault="00CD3919" w:rsidP="00C147FD">
      <w:pPr>
        <w:pStyle w:val="09Unorderedlist"/>
      </w:pPr>
      <w:r w:rsidRPr="00F432AC">
        <w:t>Уређај има активну интернет конекцију</w:t>
      </w:r>
    </w:p>
    <w:p w14:paraId="5F54B3DB" w14:textId="77777777" w:rsidR="00CD3919" w:rsidRPr="00472338" w:rsidRDefault="00CD3919" w:rsidP="00C147FD">
      <w:pPr>
        <w:pStyle w:val="08Pasus"/>
      </w:pPr>
      <w:r w:rsidRPr="00472338">
        <w:t>Крајњи исход:</w:t>
      </w:r>
    </w:p>
    <w:p w14:paraId="4F84B4B8" w14:textId="77777777" w:rsidR="00CD3919" w:rsidRPr="00F432AC" w:rsidRDefault="00CD3919" w:rsidP="00C147FD">
      <w:pPr>
        <w:pStyle w:val="09Unorderedlist"/>
        <w:numPr>
          <w:ilvl w:val="0"/>
          <w:numId w:val="0"/>
        </w:numPr>
        <w:ind w:left="360"/>
      </w:pPr>
      <w:r w:rsidRPr="00472338">
        <w:t xml:space="preserve">• </w:t>
      </w:r>
      <w:r w:rsidRPr="00F432AC">
        <w:t>Корисник је успешно аутентификован</w:t>
      </w:r>
    </w:p>
    <w:p w14:paraId="3115E0B8" w14:textId="77777777" w:rsidR="00CD3919" w:rsidRPr="00F432AC" w:rsidRDefault="00CD3919" w:rsidP="00C147FD">
      <w:pPr>
        <w:pStyle w:val="09Unorderedlist"/>
        <w:numPr>
          <w:ilvl w:val="0"/>
          <w:numId w:val="0"/>
        </w:numPr>
        <w:ind w:left="360"/>
      </w:pPr>
      <w:r w:rsidRPr="00F432AC">
        <w:t>• Токен је сачуван у безбедном складишту уређаја</w:t>
      </w:r>
    </w:p>
    <w:p w14:paraId="2F5ABF92" w14:textId="77777777" w:rsidR="00CD3919" w:rsidRPr="00F432AC" w:rsidRDefault="00CD3919" w:rsidP="00C147FD">
      <w:pPr>
        <w:pStyle w:val="09Unorderedlist"/>
        <w:numPr>
          <w:ilvl w:val="0"/>
          <w:numId w:val="0"/>
        </w:numPr>
        <w:ind w:left="360"/>
      </w:pPr>
      <w:r w:rsidRPr="00F432AC">
        <w:t>• Корисник је навигиран на профилни екран са приказаним подацима</w:t>
      </w:r>
    </w:p>
    <w:p w14:paraId="47741DE1" w14:textId="77777777" w:rsidR="00CD3919" w:rsidRDefault="00CD3919" w:rsidP="00C147FD">
      <w:pPr>
        <w:pStyle w:val="08Pasus"/>
        <w:rPr>
          <w:lang w:val="en-US"/>
        </w:rPr>
      </w:pPr>
      <w:r w:rsidRPr="00472338">
        <w:t>Главни сценарио:</w:t>
      </w:r>
    </w:p>
    <w:p w14:paraId="7EF9DC42" w14:textId="77777777" w:rsidR="00C147FD" w:rsidRPr="00F432AC" w:rsidRDefault="00C147FD" w:rsidP="00C147FD">
      <w:pPr>
        <w:pStyle w:val="09Orderedlist"/>
        <w:ind w:left="720"/>
      </w:pPr>
      <w:r w:rsidRPr="00F432AC">
        <w:t>Корисник отвара апликацију</w:t>
      </w:r>
    </w:p>
    <w:p w14:paraId="5283CF94" w14:textId="77777777" w:rsidR="00C147FD" w:rsidRPr="00F432AC" w:rsidRDefault="00C147FD" w:rsidP="00C147FD">
      <w:pPr>
        <w:pStyle w:val="09Orderedlist"/>
        <w:ind w:left="720"/>
      </w:pPr>
      <w:r w:rsidRPr="00F432AC">
        <w:t>Корисник кликне на картицу „Налог“ у доњој навигацији</w:t>
      </w:r>
    </w:p>
    <w:p w14:paraId="25BF477F" w14:textId="77777777" w:rsidR="00C147FD" w:rsidRPr="00F432AC" w:rsidRDefault="00C147FD" w:rsidP="00C147FD">
      <w:pPr>
        <w:pStyle w:val="09Orderedlist"/>
        <w:ind w:left="720"/>
      </w:pPr>
      <w:r w:rsidRPr="00F432AC">
        <w:t>Корисник кликне на дугме „Пријавите се“</w:t>
      </w:r>
    </w:p>
    <w:p w14:paraId="362687BD" w14:textId="77777777" w:rsidR="00C147FD" w:rsidRPr="00F432AC" w:rsidRDefault="00C147FD" w:rsidP="00C147FD">
      <w:pPr>
        <w:pStyle w:val="09Orderedlist"/>
        <w:ind w:left="720"/>
      </w:pPr>
      <w:r w:rsidRPr="00F432AC">
        <w:t>Систем приказује екран за пријаву</w:t>
      </w:r>
    </w:p>
    <w:p w14:paraId="7F3224C3" w14:textId="77777777" w:rsidR="00C147FD" w:rsidRPr="00F432AC" w:rsidRDefault="00C147FD" w:rsidP="00C147FD">
      <w:pPr>
        <w:pStyle w:val="09Orderedlist"/>
        <w:ind w:left="720"/>
      </w:pPr>
      <w:r w:rsidRPr="00F432AC">
        <w:t>Корисник уноси корисничко име и лозинку</w:t>
      </w:r>
    </w:p>
    <w:p w14:paraId="41B95B81" w14:textId="77777777" w:rsidR="00C147FD" w:rsidRPr="00F432AC" w:rsidRDefault="00C147FD" w:rsidP="00C147FD">
      <w:pPr>
        <w:pStyle w:val="09Orderedlist"/>
        <w:ind w:left="720"/>
      </w:pPr>
      <w:r w:rsidRPr="00F432AC">
        <w:t>Корисник кликне на дугме „Пријава“</w:t>
      </w:r>
    </w:p>
    <w:p w14:paraId="7EF837B4" w14:textId="77777777" w:rsidR="00C147FD" w:rsidRPr="00F432AC" w:rsidRDefault="00C147FD" w:rsidP="00C147FD">
      <w:pPr>
        <w:pStyle w:val="09Orderedlist"/>
        <w:ind w:left="720"/>
      </w:pPr>
      <w:r w:rsidRPr="00F432AC">
        <w:t>Систем шаље POST захтев ка FakeStore API-ју (auth/login)</w:t>
      </w:r>
    </w:p>
    <w:p w14:paraId="137DFE69" w14:textId="77777777" w:rsidR="00C147FD" w:rsidRPr="00F432AC" w:rsidRDefault="00C147FD" w:rsidP="00C147FD">
      <w:pPr>
        <w:pStyle w:val="09Orderedlist"/>
        <w:ind w:left="720"/>
      </w:pPr>
      <w:r w:rsidRPr="00F432AC">
        <w:t>Систем прима токен и идентификатор корисника</w:t>
      </w:r>
    </w:p>
    <w:p w14:paraId="6395CC19" w14:textId="77777777" w:rsidR="00C147FD" w:rsidRPr="00F432AC" w:rsidRDefault="00C147FD" w:rsidP="00C147FD">
      <w:pPr>
        <w:pStyle w:val="09Orderedlist"/>
        <w:ind w:left="720"/>
      </w:pPr>
      <w:r w:rsidRPr="00F432AC">
        <w:t>Систем чува токен у SecureStorage-у</w:t>
      </w:r>
    </w:p>
    <w:p w14:paraId="04C3BFA4" w14:textId="77777777" w:rsidR="00C147FD" w:rsidRPr="00F432AC" w:rsidRDefault="00C147FD" w:rsidP="00C147FD">
      <w:pPr>
        <w:pStyle w:val="09Orderedlist"/>
        <w:ind w:left="720"/>
      </w:pPr>
      <w:r w:rsidRPr="00F432AC">
        <w:t>Систем преузима профилне податке корисника</w:t>
      </w:r>
    </w:p>
    <w:p w14:paraId="649BA0E9" w14:textId="77777777" w:rsidR="00C147FD" w:rsidRPr="00F432AC" w:rsidRDefault="00C147FD" w:rsidP="00C147FD">
      <w:pPr>
        <w:pStyle w:val="09Orderedlist"/>
        <w:ind w:left="720"/>
      </w:pPr>
      <w:r w:rsidRPr="00F432AC">
        <w:t>Корисник је пријављен и приказан му је профилни екран</w:t>
      </w:r>
    </w:p>
    <w:p w14:paraId="6617E4D3" w14:textId="77777777" w:rsidR="00C147FD" w:rsidRPr="00C147FD" w:rsidRDefault="00C147FD" w:rsidP="00C147FD">
      <w:pPr>
        <w:pStyle w:val="08Pasus"/>
        <w:rPr>
          <w:lang w:val="en-US"/>
        </w:rPr>
      </w:pPr>
    </w:p>
    <w:p w14:paraId="74400777" w14:textId="77777777" w:rsidR="00CD3919" w:rsidRPr="00472338" w:rsidRDefault="00CD3919" w:rsidP="00C147FD">
      <w:pPr>
        <w:pStyle w:val="08Pasus"/>
      </w:pPr>
      <w:r w:rsidRPr="00472338">
        <w:t>Алтернативни сценарији:</w:t>
      </w:r>
    </w:p>
    <w:p w14:paraId="576B58B7" w14:textId="77777777" w:rsidR="00CD3919" w:rsidRPr="00F432AC" w:rsidRDefault="00CD3919" w:rsidP="00C147FD">
      <w:pPr>
        <w:pStyle w:val="09Unorderedlist"/>
        <w:numPr>
          <w:ilvl w:val="0"/>
          <w:numId w:val="0"/>
        </w:numPr>
        <w:ind w:left="360"/>
      </w:pPr>
      <w:r w:rsidRPr="00472338">
        <w:t xml:space="preserve">• </w:t>
      </w:r>
      <w:r w:rsidRPr="00F432AC">
        <w:t>A1: Погрешни подаци – систем приказује поруку о грешци и остаје на екрану за пријаву</w:t>
      </w:r>
    </w:p>
    <w:p w14:paraId="4C374151" w14:textId="77777777" w:rsidR="00CD3919" w:rsidRDefault="00CD3919" w:rsidP="00C147FD">
      <w:pPr>
        <w:pStyle w:val="09Unorderedlist"/>
        <w:numPr>
          <w:ilvl w:val="0"/>
          <w:numId w:val="0"/>
        </w:numPr>
        <w:ind w:left="360"/>
        <w:rPr>
          <w:lang w:val="en-US"/>
        </w:rPr>
      </w:pPr>
      <w:r w:rsidRPr="00F432AC">
        <w:t>• A2: Нема интернет конекције – систем приказује упозорење и блокира захтев</w:t>
      </w:r>
    </w:p>
    <w:p w14:paraId="7ED19C49" w14:textId="77777777" w:rsidR="00CD3919" w:rsidRPr="00472338" w:rsidRDefault="00CD3919" w:rsidP="00CD3919">
      <w:pPr>
        <w:rPr>
          <w:rFonts w:ascii="Arial" w:hAnsi="Arial" w:cs="Arial"/>
        </w:rPr>
      </w:pPr>
    </w:p>
    <w:p w14:paraId="4A6590E2" w14:textId="77777777" w:rsidR="00CD3919" w:rsidRPr="00472338" w:rsidRDefault="00CD3919" w:rsidP="00CD3919">
      <w:pPr>
        <w:pStyle w:val="Heading2"/>
      </w:pPr>
      <w:bookmarkStart w:id="35" w:name="_Toc225855383"/>
      <w:bookmarkStart w:id="36" w:name="_Toc225872825"/>
      <w:r w:rsidRPr="00472338">
        <w:lastRenderedPageBreak/>
        <w:t>СК-2: Одјава са система</w:t>
      </w:r>
      <w:bookmarkEnd w:id="35"/>
      <w:bookmarkEnd w:id="36"/>
    </w:p>
    <w:p w14:paraId="35740B63" w14:textId="77777777" w:rsidR="00CD3919" w:rsidRPr="00472338" w:rsidRDefault="00CD3919" w:rsidP="00C147FD">
      <w:pPr>
        <w:pStyle w:val="08Pasus"/>
      </w:pPr>
      <w:r w:rsidRPr="00472338">
        <w:t>Назив: Одјава са система</w:t>
      </w:r>
    </w:p>
    <w:p w14:paraId="3FE5B446" w14:textId="77777777" w:rsidR="00CD3919" w:rsidRPr="00472338" w:rsidRDefault="00CD3919" w:rsidP="00C147FD">
      <w:pPr>
        <w:pStyle w:val="08Pasus"/>
      </w:pPr>
      <w:r w:rsidRPr="00472338">
        <w:t>Учесници: Пријављени корисник</w:t>
      </w:r>
    </w:p>
    <w:p w14:paraId="6A41BD11" w14:textId="77777777" w:rsidR="00CD3919" w:rsidRPr="00472338" w:rsidRDefault="00CD3919" w:rsidP="00C147FD">
      <w:pPr>
        <w:pStyle w:val="08Pasus"/>
      </w:pPr>
      <w:r w:rsidRPr="00472338">
        <w:t>Предуслов:</w:t>
      </w:r>
    </w:p>
    <w:p w14:paraId="76FF14A2" w14:textId="77777777" w:rsidR="00CD3919" w:rsidRPr="00472338" w:rsidRDefault="00CD3919" w:rsidP="00C147FD">
      <w:pPr>
        <w:pStyle w:val="09Unorderedlist"/>
        <w:numPr>
          <w:ilvl w:val="0"/>
          <w:numId w:val="0"/>
        </w:numPr>
        <w:ind w:left="360"/>
      </w:pPr>
      <w:r w:rsidRPr="00472338">
        <w:t>• Корисник је тренутно пријављен на систем</w:t>
      </w:r>
    </w:p>
    <w:p w14:paraId="32C7746D" w14:textId="77777777" w:rsidR="00CD3919" w:rsidRPr="00472338" w:rsidRDefault="00CD3919" w:rsidP="00C147FD">
      <w:pPr>
        <w:pStyle w:val="08Pasus"/>
      </w:pPr>
      <w:r w:rsidRPr="00472338">
        <w:t>Крајњи исход:</w:t>
      </w:r>
    </w:p>
    <w:p w14:paraId="28CA50E4" w14:textId="77777777" w:rsidR="00CD3919" w:rsidRPr="00472338" w:rsidRDefault="00CD3919" w:rsidP="00C147FD">
      <w:pPr>
        <w:pStyle w:val="09Unorderedlist"/>
        <w:numPr>
          <w:ilvl w:val="0"/>
          <w:numId w:val="0"/>
        </w:numPr>
        <w:ind w:left="360"/>
      </w:pPr>
      <w:r w:rsidRPr="00472338">
        <w:t>• Корисников токен је уклоњен из безбедног складишта</w:t>
      </w:r>
    </w:p>
    <w:p w14:paraId="748E05C1" w14:textId="77777777" w:rsidR="00CD3919" w:rsidRPr="00472338" w:rsidRDefault="00CD3919" w:rsidP="00C147FD">
      <w:pPr>
        <w:pStyle w:val="09Unorderedlist"/>
        <w:numPr>
          <w:ilvl w:val="0"/>
          <w:numId w:val="0"/>
        </w:numPr>
        <w:ind w:left="360"/>
      </w:pPr>
      <w:r w:rsidRPr="00472338">
        <w:t>• Профилни екран приказује опцију за пријаву уместо профилних података</w:t>
      </w:r>
    </w:p>
    <w:p w14:paraId="077FAF88" w14:textId="77777777" w:rsidR="00CD3919" w:rsidRPr="00472338" w:rsidRDefault="00CD3919" w:rsidP="00C147FD">
      <w:pPr>
        <w:pStyle w:val="08Pasus"/>
      </w:pPr>
      <w:r w:rsidRPr="00472338">
        <w:t>Главни сценарио:</w:t>
      </w:r>
    </w:p>
    <w:p w14:paraId="487DB5F8" w14:textId="4083D365" w:rsidR="00CD3919" w:rsidRPr="00472338" w:rsidRDefault="00CD3919" w:rsidP="00C147FD">
      <w:pPr>
        <w:pStyle w:val="09Orderedlist"/>
        <w:ind w:left="720"/>
      </w:pPr>
      <w:r w:rsidRPr="00472338">
        <w:t>Корисник кликне на картицу „Налог“</w:t>
      </w:r>
    </w:p>
    <w:p w14:paraId="19BAC276" w14:textId="03BEB619" w:rsidR="00CD3919" w:rsidRPr="00472338" w:rsidRDefault="00CD3919" w:rsidP="00C147FD">
      <w:pPr>
        <w:pStyle w:val="09Orderedlist"/>
        <w:ind w:left="720"/>
      </w:pPr>
      <w:r w:rsidRPr="00472338">
        <w:t>Корисник кликне на дугме „Одјавите се“</w:t>
      </w:r>
    </w:p>
    <w:p w14:paraId="2CC2FAC4" w14:textId="2C92D7BE" w:rsidR="00CD3919" w:rsidRPr="00472338" w:rsidRDefault="00CD3919" w:rsidP="00C147FD">
      <w:pPr>
        <w:pStyle w:val="09Orderedlist"/>
        <w:ind w:left="720"/>
      </w:pPr>
      <w:r w:rsidRPr="00472338">
        <w:t>Систем тражи потврду акције</w:t>
      </w:r>
    </w:p>
    <w:p w14:paraId="4F1AF922" w14:textId="441C44E7" w:rsidR="00CD3919" w:rsidRPr="00472338" w:rsidRDefault="00CD3919" w:rsidP="00C147FD">
      <w:pPr>
        <w:pStyle w:val="09Orderedlist"/>
        <w:ind w:left="720"/>
      </w:pPr>
      <w:r w:rsidRPr="00472338">
        <w:t>Корисник потврђује одјаву</w:t>
      </w:r>
    </w:p>
    <w:p w14:paraId="58D47593" w14:textId="3BB64355" w:rsidR="00CD3919" w:rsidRPr="00472338" w:rsidRDefault="00CD3919" w:rsidP="00C147FD">
      <w:pPr>
        <w:pStyle w:val="09Orderedlist"/>
        <w:ind w:left="720"/>
      </w:pPr>
      <w:r w:rsidRPr="00472338">
        <w:t>Систем брише токен и userId из SecureStorage-а</w:t>
      </w:r>
    </w:p>
    <w:p w14:paraId="69AF7BA4" w14:textId="452B0D9F" w:rsidR="00CD3919" w:rsidRPr="00472338" w:rsidRDefault="00CD3919" w:rsidP="00C147FD">
      <w:pPr>
        <w:pStyle w:val="09Orderedlist"/>
        <w:ind w:left="720"/>
      </w:pPr>
      <w:r w:rsidRPr="00472338">
        <w:t>Профилни екран се освежава и приказује опцију за пријаву</w:t>
      </w:r>
    </w:p>
    <w:p w14:paraId="0C272A5B" w14:textId="77777777" w:rsidR="00CD3919" w:rsidRPr="00472338" w:rsidRDefault="00CD3919" w:rsidP="00C147FD">
      <w:pPr>
        <w:pStyle w:val="08Pasus"/>
      </w:pPr>
      <w:r w:rsidRPr="00472338">
        <w:t>Алтернативни сценарији:</w:t>
      </w:r>
    </w:p>
    <w:p w14:paraId="5590AE7D" w14:textId="77777777" w:rsidR="00CD3919" w:rsidRPr="00472338" w:rsidRDefault="00CD3919" w:rsidP="00C147FD">
      <w:pPr>
        <w:pStyle w:val="09Unorderedlist"/>
        <w:numPr>
          <w:ilvl w:val="0"/>
          <w:numId w:val="0"/>
        </w:numPr>
        <w:ind w:left="360"/>
      </w:pPr>
      <w:r w:rsidRPr="00472338">
        <w:t>• A1: Корисник одбије потврду – одјава се не извршава, корисник остаје пријављен</w:t>
      </w:r>
    </w:p>
    <w:p w14:paraId="2A82CB8D" w14:textId="77777777" w:rsidR="00CD3919" w:rsidRPr="00472338" w:rsidRDefault="00CD3919" w:rsidP="00CD3919">
      <w:pPr>
        <w:rPr>
          <w:rFonts w:ascii="Arial" w:hAnsi="Arial" w:cs="Arial"/>
        </w:rPr>
      </w:pPr>
    </w:p>
    <w:p w14:paraId="76C7A767" w14:textId="77777777" w:rsidR="00CD3919" w:rsidRPr="00472338" w:rsidRDefault="00CD3919" w:rsidP="00CD3919">
      <w:pPr>
        <w:pStyle w:val="Heading2"/>
      </w:pPr>
      <w:bookmarkStart w:id="37" w:name="_Toc225855384"/>
      <w:bookmarkStart w:id="38" w:name="_Toc225872826"/>
      <w:r w:rsidRPr="00472338">
        <w:t>СК-3: Приказ листе производа</w:t>
      </w:r>
      <w:bookmarkEnd w:id="37"/>
      <w:bookmarkEnd w:id="38"/>
    </w:p>
    <w:p w14:paraId="646E09AF" w14:textId="77777777" w:rsidR="00CD3919" w:rsidRPr="00472338" w:rsidRDefault="00CD3919" w:rsidP="00C147FD">
      <w:pPr>
        <w:pStyle w:val="08Pasus"/>
      </w:pPr>
      <w:r w:rsidRPr="00472338">
        <w:t>Назив: Приказ листе производа</w:t>
      </w:r>
    </w:p>
    <w:p w14:paraId="6C7674BC" w14:textId="77777777" w:rsidR="00CD3919" w:rsidRPr="00472338" w:rsidRDefault="00CD3919" w:rsidP="00C147FD">
      <w:pPr>
        <w:pStyle w:val="08Pasus"/>
      </w:pPr>
      <w:r w:rsidRPr="00472338">
        <w:t>Учесници: Корисник</w:t>
      </w:r>
    </w:p>
    <w:p w14:paraId="17693B4C" w14:textId="77777777" w:rsidR="00CD3919" w:rsidRPr="00472338" w:rsidRDefault="00CD3919" w:rsidP="00C147FD">
      <w:pPr>
        <w:pStyle w:val="08Pasus"/>
      </w:pPr>
      <w:r w:rsidRPr="00472338">
        <w:t>Предуслов:</w:t>
      </w:r>
    </w:p>
    <w:p w14:paraId="3B1494C6" w14:textId="77777777" w:rsidR="00CD3919" w:rsidRPr="00472338" w:rsidRDefault="00CD3919" w:rsidP="00C147FD">
      <w:pPr>
        <w:pStyle w:val="09Unorderedlist"/>
        <w:numPr>
          <w:ilvl w:val="0"/>
          <w:numId w:val="0"/>
        </w:numPr>
        <w:ind w:left="360"/>
      </w:pPr>
      <w:r w:rsidRPr="00472338">
        <w:t>• Апликација је покренута</w:t>
      </w:r>
    </w:p>
    <w:p w14:paraId="1F9C3252" w14:textId="77777777" w:rsidR="00CD3919" w:rsidRPr="00472338" w:rsidRDefault="00CD3919" w:rsidP="00C147FD">
      <w:pPr>
        <w:pStyle w:val="09Unorderedlist"/>
        <w:numPr>
          <w:ilvl w:val="0"/>
          <w:numId w:val="0"/>
        </w:numPr>
        <w:ind w:left="360"/>
        <w:rPr>
          <w:rFonts w:cs="Arial"/>
        </w:rPr>
      </w:pPr>
      <w:r w:rsidRPr="00472338">
        <w:rPr>
          <w:rFonts w:cs="Arial"/>
        </w:rPr>
        <w:t>• Уређај има активну интернет конекцију</w:t>
      </w:r>
    </w:p>
    <w:p w14:paraId="464324B8" w14:textId="77777777" w:rsidR="00CD3919" w:rsidRPr="00472338" w:rsidRDefault="00CD3919" w:rsidP="00C147FD">
      <w:pPr>
        <w:pStyle w:val="08Pasus"/>
      </w:pPr>
      <w:r w:rsidRPr="00472338">
        <w:t>Крајњи исход:</w:t>
      </w:r>
    </w:p>
    <w:p w14:paraId="18E471C6" w14:textId="77777777" w:rsidR="00CD3919" w:rsidRPr="00472338" w:rsidRDefault="00CD3919" w:rsidP="00C147FD">
      <w:pPr>
        <w:pStyle w:val="09Unorderedlist"/>
        <w:numPr>
          <w:ilvl w:val="0"/>
          <w:numId w:val="0"/>
        </w:numPr>
        <w:ind w:left="360"/>
      </w:pPr>
      <w:r w:rsidRPr="00472338">
        <w:t>• Листа производа свих категорија је приказана на почетном екрану</w:t>
      </w:r>
    </w:p>
    <w:p w14:paraId="0EED84FC" w14:textId="77777777" w:rsidR="00CD3919" w:rsidRPr="00472338" w:rsidRDefault="00CD3919" w:rsidP="00C147FD">
      <w:pPr>
        <w:pStyle w:val="09Unorderedlist"/>
        <w:numPr>
          <w:ilvl w:val="0"/>
          <w:numId w:val="0"/>
        </w:numPr>
        <w:ind w:left="360"/>
      </w:pPr>
      <w:r w:rsidRPr="00472338">
        <w:t>• Приказане су и категорије за брзо филтрирање</w:t>
      </w:r>
    </w:p>
    <w:p w14:paraId="49137909" w14:textId="77777777" w:rsidR="00CD3919" w:rsidRPr="00472338" w:rsidRDefault="00CD3919" w:rsidP="00C147FD">
      <w:pPr>
        <w:pStyle w:val="08Pasus"/>
      </w:pPr>
      <w:r w:rsidRPr="00472338">
        <w:t>Главни сценарио:</w:t>
      </w:r>
    </w:p>
    <w:p w14:paraId="0B171EAC" w14:textId="67BB4A5A" w:rsidR="00CD3919" w:rsidRPr="00F432AC" w:rsidRDefault="00CD3919" w:rsidP="00C147FD">
      <w:pPr>
        <w:pStyle w:val="09Orderedlist"/>
        <w:ind w:left="720"/>
      </w:pPr>
      <w:r w:rsidRPr="00F432AC">
        <w:t>Корисник отвара апликацију или кликне на картицу „Почетна“</w:t>
      </w:r>
    </w:p>
    <w:p w14:paraId="11005C24" w14:textId="4724D222" w:rsidR="00CD3919" w:rsidRPr="00F432AC" w:rsidRDefault="00CD3919" w:rsidP="00C147FD">
      <w:pPr>
        <w:pStyle w:val="09Orderedlist"/>
        <w:ind w:left="720"/>
      </w:pPr>
      <w:r w:rsidRPr="00F432AC">
        <w:t>Систем шаље GET захтев ка /products ендпоинту</w:t>
      </w:r>
    </w:p>
    <w:p w14:paraId="55DB98A2" w14:textId="13B24F55" w:rsidR="00CD3919" w:rsidRPr="00F432AC" w:rsidRDefault="00CD3919" w:rsidP="00C147FD">
      <w:pPr>
        <w:pStyle w:val="09Orderedlist"/>
        <w:ind w:left="720"/>
      </w:pPr>
      <w:r w:rsidRPr="00F432AC">
        <w:lastRenderedPageBreak/>
        <w:t>Систем преузима листу свих производа</w:t>
      </w:r>
    </w:p>
    <w:p w14:paraId="647B6A99" w14:textId="0D1F776D" w:rsidR="00CD3919" w:rsidRPr="00F432AC" w:rsidRDefault="00CD3919" w:rsidP="00C147FD">
      <w:pPr>
        <w:pStyle w:val="09Orderedlist"/>
        <w:ind w:left="720"/>
      </w:pPr>
      <w:r w:rsidRPr="00F432AC">
        <w:t>Систем шаље GET захтев ка /products/categories ендпоинту</w:t>
      </w:r>
    </w:p>
    <w:p w14:paraId="6DB55110" w14:textId="799E998D" w:rsidR="00CD3919" w:rsidRPr="00F432AC" w:rsidRDefault="00CD3919" w:rsidP="00C147FD">
      <w:pPr>
        <w:pStyle w:val="09Orderedlist"/>
        <w:ind w:left="720"/>
      </w:pPr>
      <w:r w:rsidRPr="00F432AC">
        <w:t>Систем преузима листу категорија</w:t>
      </w:r>
    </w:p>
    <w:p w14:paraId="5FF3B8B7" w14:textId="43C62269" w:rsidR="00CD3919" w:rsidRPr="00F432AC" w:rsidRDefault="00CD3919" w:rsidP="00C147FD">
      <w:pPr>
        <w:pStyle w:val="09Orderedlist"/>
        <w:ind w:left="720"/>
      </w:pPr>
      <w:r w:rsidRPr="00F432AC">
        <w:t>Екран приказује категорије и листу производа</w:t>
      </w:r>
    </w:p>
    <w:p w14:paraId="24021F85" w14:textId="77777777" w:rsidR="00CD3919" w:rsidRPr="00472338" w:rsidRDefault="00CD3919" w:rsidP="00C147FD">
      <w:pPr>
        <w:pStyle w:val="08Pasus"/>
      </w:pPr>
      <w:r w:rsidRPr="00472338">
        <w:t>Алтернативни сценарији:</w:t>
      </w:r>
    </w:p>
    <w:p w14:paraId="007FFF65" w14:textId="77777777" w:rsidR="00CD3919" w:rsidRPr="00472338" w:rsidRDefault="00CD3919" w:rsidP="00C147FD">
      <w:pPr>
        <w:pStyle w:val="09Unorderedlist"/>
        <w:numPr>
          <w:ilvl w:val="0"/>
          <w:numId w:val="0"/>
        </w:numPr>
        <w:ind w:left="360"/>
      </w:pPr>
      <w:r w:rsidRPr="00472338">
        <w:t>• A1: Нема интернет конекције – систем приказује упозорење о мрежи</w:t>
      </w:r>
    </w:p>
    <w:p w14:paraId="49758382" w14:textId="77777777" w:rsidR="00CD3919" w:rsidRPr="00472338" w:rsidRDefault="00CD3919" w:rsidP="00C147FD">
      <w:pPr>
        <w:pStyle w:val="09Unorderedlist"/>
        <w:numPr>
          <w:ilvl w:val="0"/>
          <w:numId w:val="0"/>
        </w:numPr>
        <w:ind w:left="360"/>
      </w:pPr>
      <w:r w:rsidRPr="00472338">
        <w:t>• A2: API врати грешку – систем приказује поруку о грешци</w:t>
      </w:r>
    </w:p>
    <w:p w14:paraId="3C42E673" w14:textId="77777777" w:rsidR="00CD3919" w:rsidRPr="00472338" w:rsidRDefault="00CD3919" w:rsidP="00CD3919">
      <w:pPr>
        <w:rPr>
          <w:rFonts w:ascii="Arial" w:hAnsi="Arial" w:cs="Arial"/>
          <w:lang w:val="sr-Cyrl-RS"/>
        </w:rPr>
      </w:pPr>
    </w:p>
    <w:p w14:paraId="6D8F8F02" w14:textId="77777777" w:rsidR="00CD3919" w:rsidRPr="00472338" w:rsidRDefault="00CD3919" w:rsidP="00CD3919">
      <w:pPr>
        <w:pStyle w:val="Heading2"/>
      </w:pPr>
      <w:bookmarkStart w:id="39" w:name="_Toc225855385"/>
      <w:bookmarkStart w:id="40" w:name="_Toc225872827"/>
      <w:r w:rsidRPr="00472338">
        <w:t>СК-4: Приказ производа по категорији</w:t>
      </w:r>
      <w:bookmarkEnd w:id="39"/>
      <w:bookmarkEnd w:id="40"/>
    </w:p>
    <w:p w14:paraId="376E39A3" w14:textId="77777777" w:rsidR="00CD3919" w:rsidRPr="00472338" w:rsidRDefault="00CD3919" w:rsidP="00C147FD">
      <w:pPr>
        <w:pStyle w:val="08Pasus"/>
      </w:pPr>
      <w:r w:rsidRPr="00472338">
        <w:t>Назив: Приказ производа по категорији</w:t>
      </w:r>
    </w:p>
    <w:p w14:paraId="1AA5EA13" w14:textId="77777777" w:rsidR="00CD3919" w:rsidRPr="00472338" w:rsidRDefault="00CD3919" w:rsidP="00C147FD">
      <w:pPr>
        <w:pStyle w:val="08Pasus"/>
      </w:pPr>
      <w:r w:rsidRPr="00472338">
        <w:t>Учесници: Корисник</w:t>
      </w:r>
    </w:p>
    <w:p w14:paraId="6A1195CB" w14:textId="77777777" w:rsidR="00CD3919" w:rsidRPr="00472338" w:rsidRDefault="00CD3919" w:rsidP="00C147FD">
      <w:pPr>
        <w:pStyle w:val="08Pasus"/>
      </w:pPr>
      <w:r w:rsidRPr="00472338">
        <w:t>Предуслов:</w:t>
      </w:r>
    </w:p>
    <w:p w14:paraId="3FAC841B" w14:textId="77777777" w:rsidR="00CD3919" w:rsidRPr="00472338" w:rsidRDefault="00CD3919" w:rsidP="00C147FD">
      <w:pPr>
        <w:pStyle w:val="09Unorderedlist"/>
        <w:numPr>
          <w:ilvl w:val="0"/>
          <w:numId w:val="0"/>
        </w:numPr>
        <w:ind w:left="360"/>
      </w:pPr>
      <w:r w:rsidRPr="00472338">
        <w:t>• Почетни екран је приказан са листом категорија</w:t>
      </w:r>
    </w:p>
    <w:p w14:paraId="5854E735" w14:textId="77777777" w:rsidR="00CD3919" w:rsidRPr="00472338" w:rsidRDefault="00CD3919" w:rsidP="00C147FD">
      <w:pPr>
        <w:pStyle w:val="09Unorderedlist"/>
        <w:numPr>
          <w:ilvl w:val="0"/>
          <w:numId w:val="0"/>
        </w:numPr>
        <w:ind w:left="360"/>
      </w:pPr>
      <w:r w:rsidRPr="00472338">
        <w:t>• Уређај има активну интернет конекцију</w:t>
      </w:r>
    </w:p>
    <w:p w14:paraId="4C36CF91" w14:textId="77777777" w:rsidR="00CD3919" w:rsidRPr="00472338" w:rsidRDefault="00CD3919" w:rsidP="00C147FD">
      <w:pPr>
        <w:pStyle w:val="08Pasus"/>
      </w:pPr>
      <w:r w:rsidRPr="00472338">
        <w:t>Крајњи исход:</w:t>
      </w:r>
    </w:p>
    <w:p w14:paraId="6DC5DC6B" w14:textId="77777777" w:rsidR="00CD3919" w:rsidRPr="00472338" w:rsidRDefault="00CD3919" w:rsidP="00C147FD">
      <w:pPr>
        <w:pStyle w:val="09Unorderedlist"/>
        <w:numPr>
          <w:ilvl w:val="0"/>
          <w:numId w:val="0"/>
        </w:numPr>
        <w:ind w:left="360"/>
      </w:pPr>
      <w:r w:rsidRPr="00472338">
        <w:t>• Листа производа изабране категорије је приказана са могућношћу сортирања</w:t>
      </w:r>
    </w:p>
    <w:p w14:paraId="5AA5E08B" w14:textId="77777777" w:rsidR="00CD3919" w:rsidRPr="00472338" w:rsidRDefault="00CD3919" w:rsidP="00C147FD">
      <w:pPr>
        <w:pStyle w:val="08Pasus"/>
      </w:pPr>
      <w:r w:rsidRPr="00472338">
        <w:t>Главни сценарио:</w:t>
      </w:r>
    </w:p>
    <w:p w14:paraId="28A40F16" w14:textId="0FBBDC10" w:rsidR="00CD3919" w:rsidRPr="00472338" w:rsidRDefault="00CD3919" w:rsidP="00C147FD">
      <w:pPr>
        <w:pStyle w:val="09Orderedlist"/>
        <w:ind w:left="720"/>
      </w:pPr>
      <w:r w:rsidRPr="00472338">
        <w:t>Корисник кликне на категорију на почетном екрану</w:t>
      </w:r>
    </w:p>
    <w:p w14:paraId="38E3899F" w14:textId="785A1304" w:rsidR="00CD3919" w:rsidRPr="00472338" w:rsidRDefault="00CD3919" w:rsidP="00C147FD">
      <w:pPr>
        <w:pStyle w:val="09Orderedlist"/>
        <w:ind w:left="720"/>
      </w:pPr>
      <w:r w:rsidRPr="00472338">
        <w:t>Систем навигира на екран категорије</w:t>
      </w:r>
    </w:p>
    <w:p w14:paraId="0C236F4F" w14:textId="0002B3F0" w:rsidR="00CD3919" w:rsidRPr="00472338" w:rsidRDefault="00CD3919" w:rsidP="00C147FD">
      <w:pPr>
        <w:pStyle w:val="09Orderedlist"/>
        <w:ind w:left="720"/>
      </w:pPr>
      <w:r w:rsidRPr="00472338">
        <w:t>Систем шаље GET захтев ка /products/category/{naziv} ендпоинту</w:t>
      </w:r>
    </w:p>
    <w:p w14:paraId="4671D54F" w14:textId="44098893" w:rsidR="00CD3919" w:rsidRPr="00472338" w:rsidRDefault="00CD3919" w:rsidP="00C147FD">
      <w:pPr>
        <w:pStyle w:val="09Orderedlist"/>
        <w:ind w:left="720"/>
      </w:pPr>
      <w:r w:rsidRPr="00472338">
        <w:t>Систем преузима производе те категорије</w:t>
      </w:r>
    </w:p>
    <w:p w14:paraId="1811069A" w14:textId="6FF8B24F" w:rsidR="00CD3919" w:rsidRPr="00472338" w:rsidRDefault="00CD3919" w:rsidP="00C147FD">
      <w:pPr>
        <w:pStyle w:val="09Orderedlist"/>
        <w:ind w:left="720"/>
      </w:pPr>
      <w:r w:rsidRPr="00472338">
        <w:t>Екран приказује производе категорије</w:t>
      </w:r>
    </w:p>
    <w:p w14:paraId="6036FFAF" w14:textId="5F41D67D" w:rsidR="00CD3919" w:rsidRPr="00472338" w:rsidRDefault="00CD3919" w:rsidP="00C147FD">
      <w:pPr>
        <w:pStyle w:val="09Orderedlist"/>
        <w:ind w:left="720"/>
      </w:pPr>
      <w:r w:rsidRPr="00472338">
        <w:t>Корисник може да сортира производе по цени (растуће или опадајуће) кликом на дугме за сортирање</w:t>
      </w:r>
    </w:p>
    <w:p w14:paraId="38FBD030" w14:textId="77777777" w:rsidR="00CD3919" w:rsidRPr="00472338" w:rsidRDefault="00CD3919" w:rsidP="00CD3919">
      <w:pPr>
        <w:rPr>
          <w:rFonts w:ascii="Arial" w:hAnsi="Arial" w:cs="Arial"/>
        </w:rPr>
      </w:pPr>
    </w:p>
    <w:p w14:paraId="2F6EA5B1" w14:textId="77777777" w:rsidR="00CD3919" w:rsidRPr="00472338" w:rsidRDefault="00CD3919" w:rsidP="00CD3919">
      <w:pPr>
        <w:pStyle w:val="Heading2"/>
      </w:pPr>
      <w:bookmarkStart w:id="41" w:name="_Toc225855386"/>
      <w:bookmarkStart w:id="42" w:name="_Toc225872828"/>
      <w:r w:rsidRPr="00472338">
        <w:t>СК-5: Преглед детаља производа</w:t>
      </w:r>
      <w:bookmarkEnd w:id="41"/>
      <w:bookmarkEnd w:id="42"/>
    </w:p>
    <w:p w14:paraId="42D7527D" w14:textId="77777777" w:rsidR="00CD3919" w:rsidRPr="00472338" w:rsidRDefault="00CD3919" w:rsidP="00C147FD">
      <w:pPr>
        <w:pStyle w:val="08Pasus"/>
      </w:pPr>
      <w:r w:rsidRPr="00472338">
        <w:t>Назив: Преглед детаља производа</w:t>
      </w:r>
    </w:p>
    <w:p w14:paraId="5984616C" w14:textId="77777777" w:rsidR="00CD3919" w:rsidRPr="00472338" w:rsidRDefault="00CD3919" w:rsidP="00C147FD">
      <w:pPr>
        <w:pStyle w:val="08Pasus"/>
      </w:pPr>
      <w:r w:rsidRPr="00472338">
        <w:t>Учесници: Корисник</w:t>
      </w:r>
    </w:p>
    <w:p w14:paraId="469A482C" w14:textId="77777777" w:rsidR="00CD3919" w:rsidRPr="00472338" w:rsidRDefault="00CD3919" w:rsidP="00C147FD">
      <w:pPr>
        <w:pStyle w:val="08Pasus"/>
      </w:pPr>
      <w:r w:rsidRPr="00472338">
        <w:t>Предуслов:</w:t>
      </w:r>
    </w:p>
    <w:p w14:paraId="27CF94F4" w14:textId="77777777" w:rsidR="00CD3919" w:rsidRPr="00472338" w:rsidRDefault="00CD3919" w:rsidP="00C147FD">
      <w:pPr>
        <w:pStyle w:val="09Unorderedlist"/>
        <w:numPr>
          <w:ilvl w:val="0"/>
          <w:numId w:val="0"/>
        </w:numPr>
        <w:ind w:left="360"/>
      </w:pPr>
      <w:r w:rsidRPr="00472338">
        <w:t>• Листа производа је приказана</w:t>
      </w:r>
    </w:p>
    <w:p w14:paraId="61922DBB" w14:textId="77777777" w:rsidR="00CD3919" w:rsidRPr="00472338" w:rsidRDefault="00CD3919" w:rsidP="00C147FD">
      <w:pPr>
        <w:pStyle w:val="09Unorderedlist"/>
        <w:numPr>
          <w:ilvl w:val="0"/>
          <w:numId w:val="0"/>
        </w:numPr>
        <w:ind w:left="360"/>
      </w:pPr>
      <w:r w:rsidRPr="00472338">
        <w:t>• Уређај има активну интернет конекцију</w:t>
      </w:r>
    </w:p>
    <w:p w14:paraId="3FF137A6" w14:textId="77777777" w:rsidR="00CD3919" w:rsidRPr="00472338" w:rsidRDefault="00CD3919" w:rsidP="00C147FD">
      <w:pPr>
        <w:pStyle w:val="08Pasus"/>
      </w:pPr>
      <w:r w:rsidRPr="00472338">
        <w:lastRenderedPageBreak/>
        <w:t>Крајњи исход:</w:t>
      </w:r>
    </w:p>
    <w:p w14:paraId="23F0B78B" w14:textId="77777777" w:rsidR="00CD3919" w:rsidRPr="00472338" w:rsidRDefault="00CD3919" w:rsidP="00C147FD">
      <w:pPr>
        <w:pStyle w:val="09Unorderedlist"/>
        <w:numPr>
          <w:ilvl w:val="0"/>
          <w:numId w:val="0"/>
        </w:numPr>
        <w:ind w:left="360"/>
      </w:pPr>
      <w:r w:rsidRPr="00472338">
        <w:t>• Детаљни приказ производа је приказан</w:t>
      </w:r>
    </w:p>
    <w:p w14:paraId="64BE19F9" w14:textId="77777777" w:rsidR="00CD3919" w:rsidRPr="00472338" w:rsidRDefault="00CD3919" w:rsidP="00C147FD">
      <w:pPr>
        <w:pStyle w:val="09Unorderedlist"/>
        <w:numPr>
          <w:ilvl w:val="0"/>
          <w:numId w:val="0"/>
        </w:numPr>
        <w:ind w:left="360"/>
      </w:pPr>
      <w:r w:rsidRPr="00472338">
        <w:t>• Производ је додат у историју недавно прегледаних производа</w:t>
      </w:r>
    </w:p>
    <w:p w14:paraId="6BF7546C" w14:textId="77777777" w:rsidR="00CD3919" w:rsidRPr="00472338" w:rsidRDefault="00CD3919" w:rsidP="00C147FD">
      <w:pPr>
        <w:pStyle w:val="08Pasus"/>
      </w:pPr>
      <w:r w:rsidRPr="00472338">
        <w:t>Главни сценарио:</w:t>
      </w:r>
    </w:p>
    <w:p w14:paraId="0A6EB3D1" w14:textId="1782B66D" w:rsidR="00CD3919" w:rsidRPr="00472338" w:rsidRDefault="00CD3919" w:rsidP="00C147FD">
      <w:pPr>
        <w:pStyle w:val="09Orderedlist"/>
        <w:ind w:left="720"/>
      </w:pPr>
      <w:r w:rsidRPr="00472338">
        <w:t>Корисник кликне на производ у листи</w:t>
      </w:r>
    </w:p>
    <w:p w14:paraId="53F500B6" w14:textId="41D66520" w:rsidR="00CD3919" w:rsidRPr="00472338" w:rsidRDefault="00CD3919" w:rsidP="00C147FD">
      <w:pPr>
        <w:pStyle w:val="09Orderedlist"/>
        <w:ind w:left="720"/>
      </w:pPr>
      <w:r w:rsidRPr="00472338">
        <w:t>Систем навигира на екран детаља производа</w:t>
      </w:r>
    </w:p>
    <w:p w14:paraId="79293143" w14:textId="6977233D" w:rsidR="00CD3919" w:rsidRPr="00472338" w:rsidRDefault="00CD3919" w:rsidP="00C147FD">
      <w:pPr>
        <w:pStyle w:val="09Orderedlist"/>
        <w:ind w:left="720"/>
      </w:pPr>
      <w:r w:rsidRPr="00472338">
        <w:t>Систем шаље GET захтев за детаље производа</w:t>
      </w:r>
    </w:p>
    <w:p w14:paraId="3C53CDCD" w14:textId="0CB78EA9" w:rsidR="00CD3919" w:rsidRPr="00472338" w:rsidRDefault="00CD3919" w:rsidP="00C147FD">
      <w:pPr>
        <w:pStyle w:val="09Orderedlist"/>
        <w:ind w:left="720"/>
      </w:pPr>
      <w:r w:rsidRPr="00472338">
        <w:t>Екран приказује назив, слику, цену, оцену, опис и укрштене производе</w:t>
      </w:r>
    </w:p>
    <w:p w14:paraId="760B120D" w14:textId="79BC6D71" w:rsidR="00CD3919" w:rsidRPr="00472338" w:rsidRDefault="00CD3919" w:rsidP="00C147FD">
      <w:pPr>
        <w:pStyle w:val="09Orderedlist"/>
        <w:ind w:left="720"/>
      </w:pPr>
      <w:r w:rsidRPr="00472338">
        <w:t>Систем додаје производ у историју недавно прегледаних</w:t>
      </w:r>
    </w:p>
    <w:p w14:paraId="21C08219" w14:textId="77777777" w:rsidR="00CD3919" w:rsidRPr="00472338" w:rsidRDefault="00CD3919" w:rsidP="00CD3919">
      <w:pPr>
        <w:rPr>
          <w:rFonts w:ascii="Arial" w:hAnsi="Arial" w:cs="Arial"/>
        </w:rPr>
      </w:pPr>
    </w:p>
    <w:p w14:paraId="714BB8D8" w14:textId="77777777" w:rsidR="00CD3919" w:rsidRPr="00472338" w:rsidRDefault="00CD3919" w:rsidP="00CD3919">
      <w:pPr>
        <w:pStyle w:val="Heading2"/>
      </w:pPr>
      <w:bookmarkStart w:id="43" w:name="_Toc225855387"/>
      <w:bookmarkStart w:id="44" w:name="_Toc225872829"/>
      <w:r w:rsidRPr="00472338">
        <w:t>СК-6: Додавање производа у корпу</w:t>
      </w:r>
      <w:bookmarkEnd w:id="43"/>
      <w:bookmarkEnd w:id="44"/>
    </w:p>
    <w:p w14:paraId="00FF266A" w14:textId="77777777" w:rsidR="00CD3919" w:rsidRPr="00472338" w:rsidRDefault="00CD3919" w:rsidP="00C147FD">
      <w:pPr>
        <w:pStyle w:val="08Pasus"/>
      </w:pPr>
      <w:r w:rsidRPr="00472338">
        <w:t>Назив: Додавање производа у корпу</w:t>
      </w:r>
    </w:p>
    <w:p w14:paraId="5771725E" w14:textId="77777777" w:rsidR="00CD3919" w:rsidRPr="00472338" w:rsidRDefault="00CD3919" w:rsidP="00C147FD">
      <w:pPr>
        <w:pStyle w:val="08Pasus"/>
      </w:pPr>
      <w:r w:rsidRPr="00472338">
        <w:t>Учесници: Пријављени корисник</w:t>
      </w:r>
    </w:p>
    <w:p w14:paraId="363D7364" w14:textId="77777777" w:rsidR="00CD3919" w:rsidRPr="00472338" w:rsidRDefault="00CD3919" w:rsidP="00C147FD">
      <w:pPr>
        <w:pStyle w:val="08Pasus"/>
      </w:pPr>
      <w:r w:rsidRPr="00472338">
        <w:t>Предуслов:</w:t>
      </w:r>
    </w:p>
    <w:p w14:paraId="6E809034" w14:textId="77777777" w:rsidR="00CD3919" w:rsidRPr="00472338" w:rsidRDefault="00CD3919" w:rsidP="00C147FD">
      <w:pPr>
        <w:pStyle w:val="09Unorderedlist"/>
        <w:numPr>
          <w:ilvl w:val="0"/>
          <w:numId w:val="0"/>
        </w:numPr>
        <w:ind w:left="360"/>
      </w:pPr>
      <w:r w:rsidRPr="00472338">
        <w:t>• Корисник је пријављен на систем</w:t>
      </w:r>
    </w:p>
    <w:p w14:paraId="552902AA" w14:textId="77777777" w:rsidR="00CD3919" w:rsidRPr="00472338" w:rsidRDefault="00CD3919" w:rsidP="00C147FD">
      <w:pPr>
        <w:pStyle w:val="09Unorderedlist"/>
        <w:numPr>
          <w:ilvl w:val="0"/>
          <w:numId w:val="0"/>
        </w:numPr>
        <w:ind w:left="360"/>
      </w:pPr>
      <w:r w:rsidRPr="00472338">
        <w:t>• Екран детаља производа је приказан</w:t>
      </w:r>
    </w:p>
    <w:p w14:paraId="215823A1" w14:textId="77777777" w:rsidR="00CD3919" w:rsidRPr="00472338" w:rsidRDefault="00CD3919" w:rsidP="00C147FD">
      <w:pPr>
        <w:pStyle w:val="08Pasus"/>
      </w:pPr>
      <w:r w:rsidRPr="00472338">
        <w:t>Крајњи исход:</w:t>
      </w:r>
    </w:p>
    <w:p w14:paraId="4D5B923B" w14:textId="77777777" w:rsidR="00CD3919" w:rsidRPr="00472338" w:rsidRDefault="00CD3919" w:rsidP="00C147FD">
      <w:pPr>
        <w:pStyle w:val="09Unorderedlist"/>
        <w:numPr>
          <w:ilvl w:val="0"/>
          <w:numId w:val="0"/>
        </w:numPr>
        <w:ind w:left="360"/>
      </w:pPr>
      <w:r w:rsidRPr="00472338">
        <w:t>• Производ је додат у корпу</w:t>
      </w:r>
    </w:p>
    <w:p w14:paraId="4D05CADB" w14:textId="77777777" w:rsidR="00CD3919" w:rsidRPr="00472338" w:rsidRDefault="00CD3919" w:rsidP="00C147FD">
      <w:pPr>
        <w:pStyle w:val="09Unorderedlist"/>
        <w:numPr>
          <w:ilvl w:val="0"/>
          <w:numId w:val="0"/>
        </w:numPr>
        <w:ind w:left="360"/>
      </w:pPr>
      <w:r w:rsidRPr="00472338">
        <w:t>• Корисник добија тост обавештење о успешном додавању</w:t>
      </w:r>
    </w:p>
    <w:p w14:paraId="72442333" w14:textId="77777777" w:rsidR="00CD3919" w:rsidRPr="00472338" w:rsidRDefault="00CD3919" w:rsidP="00C147FD">
      <w:pPr>
        <w:pStyle w:val="08Pasus"/>
      </w:pPr>
      <w:r w:rsidRPr="00472338">
        <w:t>Главни сценарио:</w:t>
      </w:r>
    </w:p>
    <w:p w14:paraId="3B074E18" w14:textId="069A3253" w:rsidR="00CD3919" w:rsidRPr="00472338" w:rsidRDefault="00CD3919" w:rsidP="00C147FD">
      <w:pPr>
        <w:pStyle w:val="09Orderedlist"/>
        <w:ind w:left="720"/>
      </w:pPr>
      <w:r w:rsidRPr="00472338">
        <w:t>Корисник прегледа детаље производа</w:t>
      </w:r>
    </w:p>
    <w:p w14:paraId="224BBE38" w14:textId="0919611A" w:rsidR="00CD3919" w:rsidRPr="00472338" w:rsidRDefault="00CD3919" w:rsidP="00C147FD">
      <w:pPr>
        <w:pStyle w:val="09Orderedlist"/>
        <w:ind w:left="720"/>
      </w:pPr>
      <w:r w:rsidRPr="00472338">
        <w:t>Корисник кликне на дугме „Додај у корпу“</w:t>
      </w:r>
    </w:p>
    <w:p w14:paraId="4ECD3978" w14:textId="075741CD" w:rsidR="00CD3919" w:rsidRPr="00472338" w:rsidRDefault="00CD3919" w:rsidP="00C147FD">
      <w:pPr>
        <w:pStyle w:val="09Orderedlist"/>
        <w:ind w:left="720"/>
      </w:pPr>
      <w:r w:rsidRPr="00472338">
        <w:t>Систем додаје производ у локалну корпу</w:t>
      </w:r>
    </w:p>
    <w:p w14:paraId="3222833E" w14:textId="7F047EA0" w:rsidR="00CD3919" w:rsidRPr="00472338" w:rsidRDefault="00CD3919" w:rsidP="00C147FD">
      <w:pPr>
        <w:pStyle w:val="09Orderedlist"/>
        <w:ind w:left="720"/>
      </w:pPr>
      <w:r w:rsidRPr="00472338">
        <w:t>Систем приказује тост обавештење „Производ је додат у корпу“</w:t>
      </w:r>
    </w:p>
    <w:p w14:paraId="7111A269" w14:textId="77777777" w:rsidR="00CD3919" w:rsidRPr="00472338" w:rsidRDefault="00CD3919" w:rsidP="00C147FD">
      <w:pPr>
        <w:pStyle w:val="08Pasus"/>
      </w:pPr>
      <w:r w:rsidRPr="00472338">
        <w:t>Алтернативни сценарији:</w:t>
      </w:r>
    </w:p>
    <w:p w14:paraId="4C907B86" w14:textId="77777777" w:rsidR="00CD3919" w:rsidRPr="00472338" w:rsidRDefault="00CD3919" w:rsidP="00C147FD">
      <w:pPr>
        <w:pStyle w:val="09Unorderedlist"/>
        <w:numPr>
          <w:ilvl w:val="0"/>
          <w:numId w:val="0"/>
        </w:numPr>
        <w:ind w:left="360"/>
      </w:pPr>
      <w:r w:rsidRPr="00472338">
        <w:t>• A1: Корисник није пријављен – систем навигира на екран за пријаву</w:t>
      </w:r>
    </w:p>
    <w:p w14:paraId="5DDF9460" w14:textId="77777777" w:rsidR="00CD3919" w:rsidRPr="00472338" w:rsidRDefault="00CD3919" w:rsidP="00CD3919">
      <w:pPr>
        <w:rPr>
          <w:rFonts w:ascii="Arial" w:hAnsi="Arial" w:cs="Arial"/>
        </w:rPr>
      </w:pPr>
    </w:p>
    <w:p w14:paraId="654C18C4" w14:textId="77777777" w:rsidR="00CD3919" w:rsidRPr="00472338" w:rsidRDefault="00CD3919" w:rsidP="00CD3919">
      <w:pPr>
        <w:pStyle w:val="Heading2"/>
      </w:pPr>
      <w:bookmarkStart w:id="45" w:name="_Toc225855388"/>
      <w:bookmarkStart w:id="46" w:name="_Toc225872830"/>
      <w:r w:rsidRPr="00472338">
        <w:t>СК-7: Управљање корпом</w:t>
      </w:r>
      <w:bookmarkEnd w:id="45"/>
      <w:bookmarkEnd w:id="46"/>
    </w:p>
    <w:p w14:paraId="335EF4A4" w14:textId="77777777" w:rsidR="00CD3919" w:rsidRPr="00472338" w:rsidRDefault="00CD3919" w:rsidP="00C147FD">
      <w:pPr>
        <w:pStyle w:val="08Pasus"/>
      </w:pPr>
      <w:r w:rsidRPr="00472338">
        <w:t>Назив: Управљање корпом</w:t>
      </w:r>
    </w:p>
    <w:p w14:paraId="5CDBFE75" w14:textId="77777777" w:rsidR="00CD3919" w:rsidRPr="00472338" w:rsidRDefault="00CD3919" w:rsidP="00C147FD">
      <w:pPr>
        <w:pStyle w:val="08Pasus"/>
      </w:pPr>
      <w:r w:rsidRPr="00472338">
        <w:t>Учесници: Пријављени корисник</w:t>
      </w:r>
    </w:p>
    <w:p w14:paraId="7EBDC842" w14:textId="77777777" w:rsidR="00CD3919" w:rsidRPr="00472338" w:rsidRDefault="00CD3919" w:rsidP="00C147FD">
      <w:pPr>
        <w:pStyle w:val="08Pasus"/>
      </w:pPr>
      <w:r w:rsidRPr="00472338">
        <w:lastRenderedPageBreak/>
        <w:t>Предуслов:</w:t>
      </w:r>
    </w:p>
    <w:p w14:paraId="51B8928C" w14:textId="77777777" w:rsidR="00CD3919" w:rsidRPr="00472338" w:rsidRDefault="00CD3919" w:rsidP="00C147FD">
      <w:pPr>
        <w:pStyle w:val="09Unorderedlist"/>
        <w:numPr>
          <w:ilvl w:val="0"/>
          <w:numId w:val="0"/>
        </w:numPr>
        <w:ind w:left="360"/>
      </w:pPr>
      <w:r w:rsidRPr="00472338">
        <w:t>• Корисник је пријављен на систем</w:t>
      </w:r>
    </w:p>
    <w:p w14:paraId="30DAE764" w14:textId="77777777" w:rsidR="00CD3919" w:rsidRPr="00472338" w:rsidRDefault="00CD3919" w:rsidP="00C147FD">
      <w:pPr>
        <w:pStyle w:val="09Unorderedlist"/>
        <w:numPr>
          <w:ilvl w:val="0"/>
          <w:numId w:val="0"/>
        </w:numPr>
        <w:ind w:left="360"/>
      </w:pPr>
      <w:r w:rsidRPr="00472338">
        <w:t>• Корпа садржи барем један производ</w:t>
      </w:r>
    </w:p>
    <w:p w14:paraId="58EBBBB2" w14:textId="77777777" w:rsidR="00CD3919" w:rsidRPr="00472338" w:rsidRDefault="00CD3919" w:rsidP="00C147FD">
      <w:pPr>
        <w:pStyle w:val="08Pasus"/>
      </w:pPr>
      <w:r w:rsidRPr="00472338">
        <w:t>Крајњи исход:</w:t>
      </w:r>
    </w:p>
    <w:p w14:paraId="668C89BB" w14:textId="77777777" w:rsidR="00CD3919" w:rsidRPr="00472338" w:rsidRDefault="00CD3919" w:rsidP="00C147FD">
      <w:pPr>
        <w:pStyle w:val="09Unorderedlist"/>
        <w:numPr>
          <w:ilvl w:val="0"/>
          <w:numId w:val="0"/>
        </w:numPr>
        <w:ind w:left="360"/>
      </w:pPr>
      <w:r w:rsidRPr="00472338">
        <w:t>• Количина производа је промењена или је корпа обрисана</w:t>
      </w:r>
    </w:p>
    <w:p w14:paraId="388CC49E" w14:textId="77777777" w:rsidR="00CD3919" w:rsidRPr="00472338" w:rsidRDefault="00CD3919" w:rsidP="00C147FD">
      <w:pPr>
        <w:pStyle w:val="08Pasus"/>
      </w:pPr>
      <w:r w:rsidRPr="00472338">
        <w:t>Главни сценарио:</w:t>
      </w:r>
    </w:p>
    <w:p w14:paraId="0B5FBAA4" w14:textId="7FF9903D" w:rsidR="00CD3919" w:rsidRPr="00472338" w:rsidRDefault="00CD3919" w:rsidP="00C147FD">
      <w:pPr>
        <w:pStyle w:val="09Orderedlist"/>
        <w:ind w:left="720"/>
      </w:pPr>
      <w:r w:rsidRPr="00472338">
        <w:t>Корисник кликне на картицу „Корпа“</w:t>
      </w:r>
    </w:p>
    <w:p w14:paraId="7287E5DD" w14:textId="126F8B59" w:rsidR="00CD3919" w:rsidRPr="00472338" w:rsidRDefault="00CD3919" w:rsidP="00C147FD">
      <w:pPr>
        <w:pStyle w:val="09Orderedlist"/>
        <w:ind w:left="720"/>
      </w:pPr>
      <w:r w:rsidRPr="00472338">
        <w:t>Систем приказује листу производа у корпи са укупном ценом</w:t>
      </w:r>
    </w:p>
    <w:p w14:paraId="628A49A4" w14:textId="7C3A07F2" w:rsidR="00CD3919" w:rsidRPr="00472338" w:rsidRDefault="00CD3919" w:rsidP="00C147FD">
      <w:pPr>
        <w:pStyle w:val="09Orderedlist"/>
        <w:ind w:left="720"/>
      </w:pPr>
      <w:r w:rsidRPr="00472338">
        <w:t>Корисник може да повећа или смањи количину производа помоћу дугмади „+“ и „-“</w:t>
      </w:r>
    </w:p>
    <w:p w14:paraId="6E380A3E" w14:textId="7703FD27" w:rsidR="00CD3919" w:rsidRPr="00472338" w:rsidRDefault="00CD3919" w:rsidP="00C147FD">
      <w:pPr>
        <w:pStyle w:val="09Orderedlist"/>
        <w:ind w:left="720"/>
      </w:pPr>
      <w:r w:rsidRPr="00472338">
        <w:t>Корисник може да обрише целу корпу кликом на дугме „Обриши корпу“</w:t>
      </w:r>
    </w:p>
    <w:p w14:paraId="76EDDB6A" w14:textId="2D92EC1B" w:rsidR="00CD3919" w:rsidRPr="00472338" w:rsidRDefault="00CD3919" w:rsidP="00C147FD">
      <w:pPr>
        <w:pStyle w:val="09Orderedlist"/>
        <w:ind w:left="720"/>
      </w:pPr>
      <w:r w:rsidRPr="00472338">
        <w:t>Систем тражи потврду за брисање корпе</w:t>
      </w:r>
    </w:p>
    <w:p w14:paraId="1E076B1E" w14:textId="79370547" w:rsidR="00CD3919" w:rsidRPr="00472338" w:rsidRDefault="00CD3919" w:rsidP="00C147FD">
      <w:pPr>
        <w:pStyle w:val="09Orderedlist"/>
        <w:ind w:left="720"/>
      </w:pPr>
      <w:r w:rsidRPr="00472338">
        <w:t>Корисник потврђује брисање</w:t>
      </w:r>
    </w:p>
    <w:p w14:paraId="1DA5303F" w14:textId="3724CDF5" w:rsidR="00CD3919" w:rsidRPr="00472338" w:rsidRDefault="00CD3919" w:rsidP="00C147FD">
      <w:pPr>
        <w:pStyle w:val="09Orderedlist"/>
        <w:ind w:left="720"/>
      </w:pPr>
      <w:r w:rsidRPr="00472338">
        <w:t>Систем брише корпу</w:t>
      </w:r>
    </w:p>
    <w:p w14:paraId="6538AC43" w14:textId="77777777" w:rsidR="00CD3919" w:rsidRPr="00472338" w:rsidRDefault="00CD3919" w:rsidP="00C147FD">
      <w:pPr>
        <w:pStyle w:val="08Pasus"/>
      </w:pPr>
      <w:r w:rsidRPr="00472338">
        <w:t>Алтернативни сценарији:</w:t>
      </w:r>
    </w:p>
    <w:p w14:paraId="4A357C34" w14:textId="77777777" w:rsidR="00CD3919" w:rsidRPr="00472338" w:rsidRDefault="00CD3919" w:rsidP="00C147FD">
      <w:pPr>
        <w:pStyle w:val="09Unorderedlist"/>
        <w:numPr>
          <w:ilvl w:val="0"/>
          <w:numId w:val="0"/>
        </w:numPr>
        <w:ind w:left="360"/>
      </w:pPr>
      <w:r w:rsidRPr="00472338">
        <w:t>• A1: Корисник није пријављен – корпа приказује поруку са линком на пријаву</w:t>
      </w:r>
    </w:p>
    <w:p w14:paraId="00EAA605" w14:textId="77777777" w:rsidR="00CD3919" w:rsidRPr="00472338" w:rsidRDefault="00CD3919" w:rsidP="00C147FD">
      <w:pPr>
        <w:pStyle w:val="09Unorderedlist"/>
        <w:numPr>
          <w:ilvl w:val="0"/>
          <w:numId w:val="0"/>
        </w:numPr>
        <w:ind w:left="360"/>
      </w:pPr>
      <w:r w:rsidRPr="00472338">
        <w:t>• A2: Корисник одбије потврду брисања – корпа остаје непромењена</w:t>
      </w:r>
    </w:p>
    <w:p w14:paraId="44EFBA19" w14:textId="77777777" w:rsidR="00CD3919" w:rsidRPr="00472338" w:rsidRDefault="00CD3919" w:rsidP="00CD3919">
      <w:pPr>
        <w:rPr>
          <w:rFonts w:ascii="Arial" w:hAnsi="Arial" w:cs="Arial"/>
        </w:rPr>
      </w:pPr>
    </w:p>
    <w:p w14:paraId="3BC33856" w14:textId="77777777" w:rsidR="00CD3919" w:rsidRPr="00472338" w:rsidRDefault="00CD3919" w:rsidP="00CD3919">
      <w:pPr>
        <w:pStyle w:val="Heading2"/>
      </w:pPr>
      <w:bookmarkStart w:id="47" w:name="_Toc225855389"/>
      <w:bookmarkStart w:id="48" w:name="_Toc225872831"/>
      <w:r w:rsidRPr="00472338">
        <w:t>СК-8: Приказ профила корисника</w:t>
      </w:r>
      <w:bookmarkEnd w:id="47"/>
      <w:bookmarkEnd w:id="48"/>
    </w:p>
    <w:p w14:paraId="4B5505B8" w14:textId="77777777" w:rsidR="00CD3919" w:rsidRPr="00472338" w:rsidRDefault="00CD3919" w:rsidP="00C147FD">
      <w:pPr>
        <w:pStyle w:val="08Pasus"/>
      </w:pPr>
      <w:r w:rsidRPr="00472338">
        <w:t>Назив: Приказ профила корисника</w:t>
      </w:r>
    </w:p>
    <w:p w14:paraId="17C952D1" w14:textId="77777777" w:rsidR="00CD3919" w:rsidRPr="00472338" w:rsidRDefault="00CD3919" w:rsidP="00C147FD">
      <w:pPr>
        <w:pStyle w:val="08Pasus"/>
      </w:pPr>
      <w:r w:rsidRPr="00472338">
        <w:t>Учесници: Пријављени корисник</w:t>
      </w:r>
    </w:p>
    <w:p w14:paraId="217ACFC7" w14:textId="77777777" w:rsidR="00CD3919" w:rsidRPr="00472338" w:rsidRDefault="00CD3919" w:rsidP="00C147FD">
      <w:pPr>
        <w:pStyle w:val="08Pasus"/>
      </w:pPr>
      <w:r w:rsidRPr="00472338">
        <w:t>Предуслов:</w:t>
      </w:r>
    </w:p>
    <w:p w14:paraId="7F81D371" w14:textId="77777777" w:rsidR="00CD3919" w:rsidRPr="00472338" w:rsidRDefault="00CD3919" w:rsidP="00C147FD">
      <w:pPr>
        <w:pStyle w:val="09Unorderedlist"/>
        <w:numPr>
          <w:ilvl w:val="0"/>
          <w:numId w:val="0"/>
        </w:numPr>
        <w:ind w:left="360"/>
      </w:pPr>
      <w:r w:rsidRPr="00472338">
        <w:t>• Корисник је пријављен на систем</w:t>
      </w:r>
    </w:p>
    <w:p w14:paraId="32998133" w14:textId="77777777" w:rsidR="00CD3919" w:rsidRPr="00472338" w:rsidRDefault="00CD3919" w:rsidP="00C147FD">
      <w:pPr>
        <w:pStyle w:val="09Unorderedlist"/>
        <w:numPr>
          <w:ilvl w:val="0"/>
          <w:numId w:val="0"/>
        </w:numPr>
        <w:ind w:left="360"/>
      </w:pPr>
      <w:r w:rsidRPr="00472338">
        <w:t>• Уређај има активну интернет конекцију</w:t>
      </w:r>
    </w:p>
    <w:p w14:paraId="45FE51C7" w14:textId="77777777" w:rsidR="00CD3919" w:rsidRPr="00472338" w:rsidRDefault="00CD3919" w:rsidP="00C147FD">
      <w:pPr>
        <w:pStyle w:val="08Pasus"/>
      </w:pPr>
      <w:r w:rsidRPr="00472338">
        <w:t>Крајњи исход:</w:t>
      </w:r>
    </w:p>
    <w:p w14:paraId="48940760" w14:textId="77777777" w:rsidR="00CD3919" w:rsidRPr="00472338" w:rsidRDefault="00CD3919" w:rsidP="00C147FD">
      <w:pPr>
        <w:pStyle w:val="09Unorderedlist"/>
        <w:numPr>
          <w:ilvl w:val="0"/>
          <w:numId w:val="0"/>
        </w:numPr>
        <w:ind w:left="360"/>
      </w:pPr>
      <w:r w:rsidRPr="00472338">
        <w:t>• Профилни подаци корисника су приказани</w:t>
      </w:r>
    </w:p>
    <w:p w14:paraId="71EBBDAC" w14:textId="77777777" w:rsidR="00CD3919" w:rsidRPr="00472338" w:rsidRDefault="00CD3919" w:rsidP="00C147FD">
      <w:pPr>
        <w:pStyle w:val="08Pasus"/>
      </w:pPr>
      <w:r w:rsidRPr="00472338">
        <w:t>Главни сценарио:</w:t>
      </w:r>
    </w:p>
    <w:p w14:paraId="7BD85A7B" w14:textId="62AFA1E9" w:rsidR="00CD3919" w:rsidRPr="00472338" w:rsidRDefault="00CD3919" w:rsidP="00C147FD">
      <w:pPr>
        <w:pStyle w:val="09Orderedlist"/>
        <w:ind w:left="720"/>
      </w:pPr>
      <w:r w:rsidRPr="00472338">
        <w:t>Корисник кликне на картицу „Налог“</w:t>
      </w:r>
    </w:p>
    <w:p w14:paraId="36140936" w14:textId="683013DA" w:rsidR="00CD3919" w:rsidRPr="00472338" w:rsidRDefault="00CD3919" w:rsidP="00C147FD">
      <w:pPr>
        <w:pStyle w:val="09Orderedlist"/>
        <w:ind w:left="720"/>
      </w:pPr>
      <w:r w:rsidRPr="00472338">
        <w:t>Систем шаље GET захтев ка /users/{id} ендпоинту</w:t>
      </w:r>
    </w:p>
    <w:p w14:paraId="39B21F14" w14:textId="111C9E70" w:rsidR="00CD3919" w:rsidRPr="00472338" w:rsidRDefault="00CD3919" w:rsidP="00C147FD">
      <w:pPr>
        <w:pStyle w:val="09Orderedlist"/>
        <w:ind w:left="720"/>
      </w:pPr>
      <w:r w:rsidRPr="00472338">
        <w:t>Систем преузима профилне податке</w:t>
      </w:r>
    </w:p>
    <w:p w14:paraId="015F2088" w14:textId="705C9D53" w:rsidR="00CD3919" w:rsidRPr="00472338" w:rsidRDefault="00CD3919" w:rsidP="00C147FD">
      <w:pPr>
        <w:pStyle w:val="09Orderedlist"/>
        <w:ind w:left="720"/>
      </w:pPr>
      <w:r w:rsidRPr="00472338">
        <w:t>Екран приказује пуно ime, email, телефон, адресу и иницијале</w:t>
      </w:r>
    </w:p>
    <w:p w14:paraId="396FA1DA" w14:textId="77777777" w:rsidR="00CD3919" w:rsidRPr="00472338" w:rsidRDefault="00CD3919" w:rsidP="00C147FD">
      <w:pPr>
        <w:pStyle w:val="08Pasus"/>
      </w:pPr>
      <w:r w:rsidRPr="00472338">
        <w:lastRenderedPageBreak/>
        <w:t>Алтернативни сценарији:</w:t>
      </w:r>
    </w:p>
    <w:p w14:paraId="0AA0F4A0" w14:textId="77777777" w:rsidR="00CD3919" w:rsidRPr="00472338" w:rsidRDefault="00CD3919" w:rsidP="00C147FD">
      <w:pPr>
        <w:pStyle w:val="09Unorderedlist"/>
        <w:numPr>
          <w:ilvl w:val="0"/>
          <w:numId w:val="0"/>
        </w:numPr>
        <w:ind w:left="360"/>
      </w:pPr>
      <w:r w:rsidRPr="00472338">
        <w:t>• A1: Нема интернет конекције – приказује се порука о грешци</w:t>
      </w:r>
    </w:p>
    <w:p w14:paraId="5BD5678E" w14:textId="77777777" w:rsidR="00CD3919" w:rsidRPr="00472338" w:rsidRDefault="00CD3919" w:rsidP="00CD3919">
      <w:pPr>
        <w:rPr>
          <w:rFonts w:ascii="Arial" w:hAnsi="Arial" w:cs="Arial"/>
        </w:rPr>
      </w:pPr>
    </w:p>
    <w:p w14:paraId="24F28CBA" w14:textId="77777777" w:rsidR="00CD3919" w:rsidRPr="00472338" w:rsidRDefault="00CD3919" w:rsidP="00CD3919">
      <w:pPr>
        <w:pStyle w:val="Heading2"/>
      </w:pPr>
      <w:bookmarkStart w:id="49" w:name="_Toc225855390"/>
      <w:bookmarkStart w:id="50" w:name="_Toc225872832"/>
      <w:r w:rsidRPr="00472338">
        <w:t>СК-9: Историја прегледаних производа</w:t>
      </w:r>
      <w:bookmarkEnd w:id="49"/>
      <w:bookmarkEnd w:id="50"/>
    </w:p>
    <w:p w14:paraId="080D82C2" w14:textId="77777777" w:rsidR="00CD3919" w:rsidRPr="00472338" w:rsidRDefault="00CD3919" w:rsidP="00C147FD">
      <w:pPr>
        <w:pStyle w:val="08Pasus"/>
      </w:pPr>
      <w:r w:rsidRPr="00472338">
        <w:t>Назив: Историја прегледаних производа</w:t>
      </w:r>
    </w:p>
    <w:p w14:paraId="095DEF06" w14:textId="77777777" w:rsidR="00CD3919" w:rsidRPr="00472338" w:rsidRDefault="00CD3919" w:rsidP="00C147FD">
      <w:pPr>
        <w:pStyle w:val="08Pasus"/>
      </w:pPr>
      <w:r w:rsidRPr="00472338">
        <w:t>Учесници: Корисник</w:t>
      </w:r>
    </w:p>
    <w:p w14:paraId="73A7628A" w14:textId="77777777" w:rsidR="00CD3919" w:rsidRPr="00472338" w:rsidRDefault="00CD3919" w:rsidP="00C147FD">
      <w:pPr>
        <w:pStyle w:val="08Pasus"/>
      </w:pPr>
      <w:r w:rsidRPr="00472338">
        <w:t>Предуслов:</w:t>
      </w:r>
    </w:p>
    <w:p w14:paraId="777C2C29" w14:textId="77777777" w:rsidR="00CD3919" w:rsidRPr="00472338" w:rsidRDefault="00CD3919" w:rsidP="00C147FD">
      <w:pPr>
        <w:pStyle w:val="09Unorderedlist"/>
        <w:numPr>
          <w:ilvl w:val="0"/>
          <w:numId w:val="0"/>
        </w:numPr>
        <w:ind w:left="360"/>
      </w:pPr>
      <w:r w:rsidRPr="00472338">
        <w:t>• Корисник је прегледао барем један производ</w:t>
      </w:r>
    </w:p>
    <w:p w14:paraId="71B70D9D" w14:textId="77777777" w:rsidR="00CD3919" w:rsidRPr="00472338" w:rsidRDefault="00CD3919" w:rsidP="00C147FD">
      <w:pPr>
        <w:pStyle w:val="08Pasus"/>
      </w:pPr>
      <w:r w:rsidRPr="00472338">
        <w:t>Крајњи исход:</w:t>
      </w:r>
    </w:p>
    <w:p w14:paraId="16922F75" w14:textId="77777777" w:rsidR="00CD3919" w:rsidRPr="00472338" w:rsidRDefault="00CD3919" w:rsidP="00C147FD">
      <w:pPr>
        <w:pStyle w:val="09Unorderedlist"/>
        <w:numPr>
          <w:ilvl w:val="0"/>
          <w:numId w:val="0"/>
        </w:numPr>
        <w:ind w:left="360"/>
      </w:pPr>
      <w:r w:rsidRPr="00472338">
        <w:t>• Листа до 8 недавно прегледаних производа је приказана</w:t>
      </w:r>
    </w:p>
    <w:p w14:paraId="013352E1" w14:textId="77777777" w:rsidR="00CD3919" w:rsidRPr="00472338" w:rsidRDefault="00CD3919" w:rsidP="00C147FD">
      <w:pPr>
        <w:pStyle w:val="08Pasus"/>
      </w:pPr>
      <w:r w:rsidRPr="00472338">
        <w:t>Главни сценарио:</w:t>
      </w:r>
    </w:p>
    <w:p w14:paraId="28FF3E22" w14:textId="2011B45F" w:rsidR="00CD3919" w:rsidRPr="00472338" w:rsidRDefault="00CD3919" w:rsidP="00C147FD">
      <w:pPr>
        <w:pStyle w:val="09Orderedlist"/>
        <w:ind w:left="720"/>
      </w:pPr>
      <w:r w:rsidRPr="00472338">
        <w:t>Корисник кликне на картицу „Историја“</w:t>
      </w:r>
    </w:p>
    <w:p w14:paraId="62FF6143" w14:textId="2F8E7B9B" w:rsidR="00CD3919" w:rsidRPr="00472338" w:rsidRDefault="00CD3919" w:rsidP="00C147FD">
      <w:pPr>
        <w:pStyle w:val="09Orderedlist"/>
        <w:ind w:left="720"/>
      </w:pPr>
      <w:r w:rsidRPr="00472338">
        <w:t>Систем учитава листу производа из локалног складишта (Preferences)</w:t>
      </w:r>
    </w:p>
    <w:p w14:paraId="7A43348B" w14:textId="2F2372B7" w:rsidR="00CD3919" w:rsidRPr="00472338" w:rsidRDefault="00CD3919" w:rsidP="00C147FD">
      <w:pPr>
        <w:pStyle w:val="09Orderedlist"/>
        <w:ind w:left="720"/>
      </w:pPr>
      <w:r w:rsidRPr="00472338">
        <w:t>Екран приказује производе по редоследу прегледавања</w:t>
      </w:r>
    </w:p>
    <w:p w14:paraId="7F43C1E9" w14:textId="708C8974" w:rsidR="00CD3919" w:rsidRPr="00472338" w:rsidRDefault="00CD3919" w:rsidP="00C147FD">
      <w:pPr>
        <w:pStyle w:val="09Orderedlist"/>
        <w:ind w:left="720"/>
      </w:pPr>
      <w:r w:rsidRPr="00472338">
        <w:t>Корисник може да кликне на производ и поново прегледа детаље</w:t>
      </w:r>
    </w:p>
    <w:p w14:paraId="65730CF1" w14:textId="72556B39" w:rsidR="00CD3919" w:rsidRPr="00472338" w:rsidRDefault="00CD3919" w:rsidP="00C147FD">
      <w:pPr>
        <w:pStyle w:val="09Orderedlist"/>
        <w:ind w:left="720"/>
      </w:pPr>
      <w:r w:rsidRPr="00472338">
        <w:t>Корисник може да обрише целу историју кликом на одговарајуће дугме</w:t>
      </w:r>
    </w:p>
    <w:p w14:paraId="09C458CA" w14:textId="77777777" w:rsidR="00CD3919" w:rsidRPr="00472338" w:rsidRDefault="00CD3919" w:rsidP="00C147FD">
      <w:pPr>
        <w:pStyle w:val="08Pasus"/>
      </w:pPr>
      <w:r w:rsidRPr="00472338">
        <w:t>Алтернативни сценарији:</w:t>
      </w:r>
    </w:p>
    <w:p w14:paraId="4C8EEBB0" w14:textId="77777777" w:rsidR="00CD3919" w:rsidRPr="00472338" w:rsidRDefault="00CD3919" w:rsidP="00C147FD">
      <w:pPr>
        <w:pStyle w:val="09Unorderedlist"/>
        <w:numPr>
          <w:ilvl w:val="0"/>
          <w:numId w:val="0"/>
        </w:numPr>
        <w:ind w:left="360"/>
      </w:pPr>
      <w:r w:rsidRPr="00472338">
        <w:t>• A1: Историја је празна – приказује се порука са линком на почетни екран</w:t>
      </w:r>
    </w:p>
    <w:p w14:paraId="21F4A285" w14:textId="77777777" w:rsidR="00CD3919" w:rsidRPr="00472338" w:rsidRDefault="00CD3919" w:rsidP="00CD3919">
      <w:pPr>
        <w:rPr>
          <w:rFonts w:ascii="Arial" w:hAnsi="Arial" w:cs="Arial"/>
        </w:rPr>
      </w:pPr>
    </w:p>
    <w:p w14:paraId="410B8B27" w14:textId="77777777" w:rsidR="00CD3919" w:rsidRPr="00472338" w:rsidRDefault="00CD3919" w:rsidP="00CD3919">
      <w:pPr>
        <w:pStyle w:val="Heading2"/>
      </w:pPr>
      <w:bookmarkStart w:id="51" w:name="_Toc225855391"/>
      <w:bookmarkStart w:id="52" w:name="_Toc225872833"/>
      <w:r w:rsidRPr="00472338">
        <w:t>СК-10: Дељење производа</w:t>
      </w:r>
      <w:bookmarkEnd w:id="51"/>
      <w:bookmarkEnd w:id="52"/>
    </w:p>
    <w:p w14:paraId="72E631E7" w14:textId="77777777" w:rsidR="00CD3919" w:rsidRPr="00472338" w:rsidRDefault="00CD3919" w:rsidP="00C147FD">
      <w:pPr>
        <w:pStyle w:val="08Pasus"/>
      </w:pPr>
      <w:r w:rsidRPr="00472338">
        <w:t>Назив: Дељење производа</w:t>
      </w:r>
    </w:p>
    <w:p w14:paraId="041569DA" w14:textId="77777777" w:rsidR="00CD3919" w:rsidRPr="00472338" w:rsidRDefault="00CD3919" w:rsidP="00C147FD">
      <w:pPr>
        <w:pStyle w:val="08Pasus"/>
      </w:pPr>
      <w:r w:rsidRPr="00472338">
        <w:t>Учесници: Корисник</w:t>
      </w:r>
    </w:p>
    <w:p w14:paraId="448A7848" w14:textId="77777777" w:rsidR="00CD3919" w:rsidRPr="00472338" w:rsidRDefault="00CD3919" w:rsidP="00C147FD">
      <w:pPr>
        <w:pStyle w:val="08Pasus"/>
      </w:pPr>
      <w:r w:rsidRPr="00472338">
        <w:t>Предуслов:</w:t>
      </w:r>
    </w:p>
    <w:p w14:paraId="0F3542D1" w14:textId="77777777" w:rsidR="00CD3919" w:rsidRPr="00472338" w:rsidRDefault="00CD3919" w:rsidP="00C147FD">
      <w:pPr>
        <w:pStyle w:val="09Unorderedlist"/>
        <w:numPr>
          <w:ilvl w:val="0"/>
          <w:numId w:val="0"/>
        </w:numPr>
        <w:ind w:left="360"/>
      </w:pPr>
      <w:r w:rsidRPr="00472338">
        <w:t>• Екран детаља производа је приказан</w:t>
      </w:r>
    </w:p>
    <w:p w14:paraId="09510B8B" w14:textId="77777777" w:rsidR="00CD3919" w:rsidRPr="00472338" w:rsidRDefault="00CD3919" w:rsidP="00C147FD">
      <w:pPr>
        <w:pStyle w:val="08Pasus"/>
      </w:pPr>
      <w:r w:rsidRPr="00472338">
        <w:t>Крајњи исход:</w:t>
      </w:r>
    </w:p>
    <w:p w14:paraId="05348F25" w14:textId="77777777" w:rsidR="00CD3919" w:rsidRPr="00472338" w:rsidRDefault="00CD3919" w:rsidP="00C147FD">
      <w:pPr>
        <w:pStyle w:val="09Unorderedlist"/>
        <w:numPr>
          <w:ilvl w:val="0"/>
          <w:numId w:val="0"/>
        </w:numPr>
        <w:ind w:left="360"/>
      </w:pPr>
      <w:r w:rsidRPr="00472338">
        <w:t>• Отворен је системски мени за дељење са информацијама о производу</w:t>
      </w:r>
    </w:p>
    <w:p w14:paraId="4C642208" w14:textId="77777777" w:rsidR="00CD3919" w:rsidRPr="00472338" w:rsidRDefault="00CD3919" w:rsidP="00C147FD">
      <w:pPr>
        <w:pStyle w:val="08Pasus"/>
      </w:pPr>
      <w:r w:rsidRPr="00472338">
        <w:t>Главни сценарио:</w:t>
      </w:r>
    </w:p>
    <w:p w14:paraId="387A7176" w14:textId="08E34737" w:rsidR="00CD3919" w:rsidRPr="00472338" w:rsidRDefault="00CD3919" w:rsidP="00C147FD">
      <w:pPr>
        <w:pStyle w:val="09Orderedlist"/>
        <w:ind w:left="720"/>
      </w:pPr>
      <w:r w:rsidRPr="00472338">
        <w:t>Корисник кликне на дугме „Дели“ на екрану детаља производа</w:t>
      </w:r>
    </w:p>
    <w:p w14:paraId="4C5F8C91" w14:textId="00EA3404" w:rsidR="00CD3919" w:rsidRPr="00472338" w:rsidRDefault="00CD3919" w:rsidP="00C147FD">
      <w:pPr>
        <w:pStyle w:val="09Orderedlist"/>
        <w:ind w:left="720"/>
      </w:pPr>
      <w:r w:rsidRPr="00472338">
        <w:t>Систем припрема поруку са називом и линком производа</w:t>
      </w:r>
    </w:p>
    <w:p w14:paraId="08A06235" w14:textId="564E266D" w:rsidR="00CD3919" w:rsidRPr="00472338" w:rsidRDefault="00CD3919" w:rsidP="00C147FD">
      <w:pPr>
        <w:pStyle w:val="09Orderedlist"/>
        <w:ind w:left="720"/>
      </w:pPr>
      <w:r w:rsidRPr="00472338">
        <w:lastRenderedPageBreak/>
        <w:t>Систем отвара уграђени Share дијалог уређаја</w:t>
      </w:r>
    </w:p>
    <w:p w14:paraId="0BE44254" w14:textId="2C892C50" w:rsidR="00CD3919" w:rsidRPr="00472338" w:rsidRDefault="00CD3919" w:rsidP="00C147FD">
      <w:pPr>
        <w:pStyle w:val="09Orderedlist"/>
        <w:ind w:left="720"/>
      </w:pPr>
      <w:r w:rsidRPr="00472338">
        <w:t>Корисник бира апликацију за дељење и завршава акцију</w:t>
      </w:r>
    </w:p>
    <w:p w14:paraId="4ED15766" w14:textId="77777777" w:rsidR="00CD3919" w:rsidRPr="00472338" w:rsidRDefault="00CD3919" w:rsidP="00CD3919">
      <w:pPr>
        <w:rPr>
          <w:rFonts w:ascii="Arial" w:hAnsi="Arial" w:cs="Arial"/>
        </w:rPr>
      </w:pPr>
    </w:p>
    <w:p w14:paraId="5012B773" w14:textId="77777777" w:rsidR="00CD3919" w:rsidRPr="00472338" w:rsidRDefault="00CD3919" w:rsidP="00CD3919">
      <w:pPr>
        <w:pStyle w:val="Heading2"/>
      </w:pPr>
      <w:bookmarkStart w:id="53" w:name="_Toc225855392"/>
      <w:bookmarkStart w:id="54" w:name="_Toc225872834"/>
      <w:r w:rsidRPr="00472338">
        <w:t>СК-11: Брисање налога</w:t>
      </w:r>
      <w:bookmarkEnd w:id="53"/>
      <w:bookmarkEnd w:id="54"/>
    </w:p>
    <w:p w14:paraId="791496FB" w14:textId="77777777" w:rsidR="00CD3919" w:rsidRPr="00472338" w:rsidRDefault="00CD3919" w:rsidP="00C147FD">
      <w:pPr>
        <w:pStyle w:val="08Pasus"/>
      </w:pPr>
      <w:r w:rsidRPr="00472338">
        <w:t>Назив: Брисање налога</w:t>
      </w:r>
    </w:p>
    <w:p w14:paraId="25F12414" w14:textId="77777777" w:rsidR="00CD3919" w:rsidRPr="00472338" w:rsidRDefault="00CD3919" w:rsidP="00C147FD">
      <w:pPr>
        <w:pStyle w:val="08Pasus"/>
      </w:pPr>
      <w:r w:rsidRPr="00472338">
        <w:t>Учесници: Пријављени корисник</w:t>
      </w:r>
    </w:p>
    <w:p w14:paraId="2F01E7B6" w14:textId="77777777" w:rsidR="00CD3919" w:rsidRPr="00472338" w:rsidRDefault="00CD3919" w:rsidP="00C147FD">
      <w:pPr>
        <w:pStyle w:val="08Pasus"/>
      </w:pPr>
      <w:r w:rsidRPr="00472338">
        <w:t>Предуслов:</w:t>
      </w:r>
    </w:p>
    <w:p w14:paraId="7722FFCA" w14:textId="77777777" w:rsidR="00CD3919" w:rsidRPr="00472338" w:rsidRDefault="00CD3919" w:rsidP="00C147FD">
      <w:pPr>
        <w:pStyle w:val="09Unorderedlist"/>
        <w:numPr>
          <w:ilvl w:val="0"/>
          <w:numId w:val="0"/>
        </w:numPr>
        <w:ind w:left="360"/>
      </w:pPr>
      <w:r w:rsidRPr="00472338">
        <w:t>• Корисник је пријављен на систем</w:t>
      </w:r>
    </w:p>
    <w:p w14:paraId="14BBDDF3" w14:textId="77777777" w:rsidR="00CD3919" w:rsidRPr="00472338" w:rsidRDefault="00CD3919" w:rsidP="00C147FD">
      <w:pPr>
        <w:pStyle w:val="09Unorderedlist"/>
        <w:numPr>
          <w:ilvl w:val="0"/>
          <w:numId w:val="0"/>
        </w:numPr>
        <w:ind w:left="360"/>
      </w:pPr>
      <w:r w:rsidRPr="00472338">
        <w:t>• Уређај има активну интернет конекцију</w:t>
      </w:r>
    </w:p>
    <w:p w14:paraId="063E669B" w14:textId="77777777" w:rsidR="00CD3919" w:rsidRPr="00472338" w:rsidRDefault="00CD3919" w:rsidP="00C147FD">
      <w:pPr>
        <w:pStyle w:val="08Pasus"/>
      </w:pPr>
      <w:r w:rsidRPr="00472338">
        <w:t>Крајњи исход:</w:t>
      </w:r>
    </w:p>
    <w:p w14:paraId="22F30C0C" w14:textId="77777777" w:rsidR="00CD3919" w:rsidRPr="00472338" w:rsidRDefault="00CD3919" w:rsidP="00C147FD">
      <w:pPr>
        <w:pStyle w:val="09Unorderedlist"/>
        <w:numPr>
          <w:ilvl w:val="0"/>
          <w:numId w:val="0"/>
        </w:numPr>
        <w:ind w:left="360"/>
      </w:pPr>
      <w:r w:rsidRPr="00472338">
        <w:t>• Налог је обрисан са API-ја</w:t>
      </w:r>
    </w:p>
    <w:p w14:paraId="6121E3A0" w14:textId="77777777" w:rsidR="00CD3919" w:rsidRPr="00472338" w:rsidRDefault="00CD3919" w:rsidP="00C147FD">
      <w:pPr>
        <w:pStyle w:val="09Unorderedlist"/>
        <w:numPr>
          <w:ilvl w:val="0"/>
          <w:numId w:val="0"/>
        </w:numPr>
        <w:ind w:left="360"/>
      </w:pPr>
      <w:r w:rsidRPr="00472338">
        <w:t>• Корисник је одјављен и токен је уклоњен из складишта</w:t>
      </w:r>
    </w:p>
    <w:p w14:paraId="6C2664F6" w14:textId="77777777" w:rsidR="00CD3919" w:rsidRPr="00472338" w:rsidRDefault="00CD3919" w:rsidP="00CD3919">
      <w:pPr>
        <w:pStyle w:val="08Pasus"/>
        <w:rPr>
          <w:rFonts w:ascii="Arial" w:hAnsi="Arial" w:cs="Arial"/>
        </w:rPr>
      </w:pPr>
      <w:r w:rsidRPr="00C147FD">
        <w:t>Главни сценарио</w:t>
      </w:r>
      <w:r w:rsidRPr="00472338">
        <w:rPr>
          <w:rFonts w:ascii="Arial" w:hAnsi="Arial" w:cs="Arial"/>
        </w:rPr>
        <w:t>:</w:t>
      </w:r>
    </w:p>
    <w:p w14:paraId="17FC2A87" w14:textId="28FD1110" w:rsidR="00CD3919" w:rsidRPr="00472338" w:rsidRDefault="00CD3919" w:rsidP="00C147FD">
      <w:pPr>
        <w:pStyle w:val="09Orderedlist"/>
        <w:ind w:left="720"/>
      </w:pPr>
      <w:r w:rsidRPr="00472338">
        <w:t>Корисник кликне на картицу „Налог“</w:t>
      </w:r>
    </w:p>
    <w:p w14:paraId="3FF84BF1" w14:textId="22ACA160" w:rsidR="00CD3919" w:rsidRPr="00472338" w:rsidRDefault="00CD3919" w:rsidP="00C147FD">
      <w:pPr>
        <w:pStyle w:val="09Orderedlist"/>
        <w:ind w:left="720"/>
      </w:pPr>
      <w:r w:rsidRPr="00472338">
        <w:t>Корисник кликне на опцију „Обриши налог“</w:t>
      </w:r>
    </w:p>
    <w:p w14:paraId="338640A8" w14:textId="07906714" w:rsidR="00CD3919" w:rsidRPr="00472338" w:rsidRDefault="00CD3919" w:rsidP="00C147FD">
      <w:pPr>
        <w:pStyle w:val="09Orderedlist"/>
        <w:ind w:left="720"/>
      </w:pPr>
      <w:r w:rsidRPr="00472338">
        <w:t>Систем тражи потврду акције уз упозорење да је акција неповратна</w:t>
      </w:r>
    </w:p>
    <w:p w14:paraId="406B3A48" w14:textId="09DE7794" w:rsidR="00CD3919" w:rsidRPr="00472338" w:rsidRDefault="00CD3919" w:rsidP="00C147FD">
      <w:pPr>
        <w:pStyle w:val="09Orderedlist"/>
        <w:ind w:left="720"/>
      </w:pPr>
      <w:r w:rsidRPr="00472338">
        <w:t>Корисник потврђује брисање</w:t>
      </w:r>
    </w:p>
    <w:p w14:paraId="6CA7C068" w14:textId="51C0F8A7" w:rsidR="00CD3919" w:rsidRPr="00472338" w:rsidRDefault="00CD3919" w:rsidP="00C147FD">
      <w:pPr>
        <w:pStyle w:val="09Orderedlist"/>
        <w:ind w:left="720"/>
      </w:pPr>
      <w:r w:rsidRPr="00472338">
        <w:t>Систем шаље DELETE захтев ка /users/{id} ендпоинту</w:t>
      </w:r>
    </w:p>
    <w:p w14:paraId="7A8D5754" w14:textId="31B3BBA7" w:rsidR="00CD3919" w:rsidRPr="00472338" w:rsidRDefault="00CD3919" w:rsidP="00C147FD">
      <w:pPr>
        <w:pStyle w:val="09Orderedlist"/>
        <w:ind w:left="720"/>
      </w:pPr>
      <w:r w:rsidRPr="00472338">
        <w:t>Систем брише токен из SecureStorage-а</w:t>
      </w:r>
    </w:p>
    <w:p w14:paraId="1B5C33F8" w14:textId="034FF804" w:rsidR="00CD3919" w:rsidRPr="00472338" w:rsidRDefault="00CD3919" w:rsidP="00C147FD">
      <w:pPr>
        <w:pStyle w:val="09Orderedlist"/>
        <w:ind w:left="720"/>
      </w:pPr>
      <w:r w:rsidRPr="00472338">
        <w:t>Систем навигира на почетни екран</w:t>
      </w:r>
    </w:p>
    <w:p w14:paraId="3B426DB6" w14:textId="77777777" w:rsidR="00CD3919" w:rsidRPr="00472338" w:rsidRDefault="00CD3919" w:rsidP="00C147FD">
      <w:pPr>
        <w:pStyle w:val="08Pasus"/>
      </w:pPr>
      <w:r w:rsidRPr="00472338">
        <w:t>Алтернативни сценарији:</w:t>
      </w:r>
    </w:p>
    <w:p w14:paraId="7E77B6EE" w14:textId="77777777" w:rsidR="00CD3919" w:rsidRPr="00472338" w:rsidRDefault="00CD3919" w:rsidP="00C147FD">
      <w:pPr>
        <w:pStyle w:val="09Unorderedlist"/>
        <w:numPr>
          <w:ilvl w:val="0"/>
          <w:numId w:val="0"/>
        </w:numPr>
        <w:ind w:left="360"/>
      </w:pPr>
      <w:r w:rsidRPr="00472338">
        <w:t>• A1: Корисник одбије потврду – акција се не извршава</w:t>
      </w:r>
    </w:p>
    <w:p w14:paraId="51B1C42B" w14:textId="77777777" w:rsidR="00CD3919" w:rsidRPr="00472338" w:rsidRDefault="00CD3919" w:rsidP="00C147FD">
      <w:pPr>
        <w:pStyle w:val="09Unorderedlist"/>
        <w:numPr>
          <w:ilvl w:val="0"/>
          <w:numId w:val="0"/>
        </w:numPr>
        <w:ind w:left="360"/>
      </w:pPr>
      <w:r w:rsidRPr="00472338">
        <w:t>• A2: Нема интернет конекције – систем приказује упозорење</w:t>
      </w:r>
    </w:p>
    <w:p w14:paraId="2BBF7B44" w14:textId="77777777" w:rsidR="00CD3919" w:rsidRPr="00472338" w:rsidRDefault="00CD3919" w:rsidP="00CD3919">
      <w:pPr>
        <w:rPr>
          <w:rFonts w:ascii="Arial" w:hAnsi="Arial" w:cs="Arial"/>
        </w:rPr>
      </w:pPr>
    </w:p>
    <w:p w14:paraId="6BE8AAC7" w14:textId="77777777" w:rsidR="00CD3919" w:rsidRPr="00472338" w:rsidRDefault="00CD3919" w:rsidP="00CD3919">
      <w:pPr>
        <w:pStyle w:val="Heading2"/>
      </w:pPr>
      <w:bookmarkStart w:id="55" w:name="_Toc225855393"/>
      <w:bookmarkStart w:id="56" w:name="_Toc225872835"/>
      <w:r w:rsidRPr="00472338">
        <w:t>СК-12: Сортирање производа по цени</w:t>
      </w:r>
      <w:bookmarkEnd w:id="55"/>
      <w:bookmarkEnd w:id="56"/>
    </w:p>
    <w:p w14:paraId="57EC94A5" w14:textId="77777777" w:rsidR="00CD3919" w:rsidRPr="00472338" w:rsidRDefault="00CD3919" w:rsidP="00C147FD">
      <w:pPr>
        <w:pStyle w:val="08Pasus"/>
      </w:pPr>
      <w:r w:rsidRPr="00472338">
        <w:t>Назив: Сортирање производа по цени</w:t>
      </w:r>
    </w:p>
    <w:p w14:paraId="2A0F5DA0" w14:textId="77777777" w:rsidR="00CD3919" w:rsidRPr="00472338" w:rsidRDefault="00CD3919" w:rsidP="00C147FD">
      <w:pPr>
        <w:pStyle w:val="08Pasus"/>
      </w:pPr>
      <w:r w:rsidRPr="00472338">
        <w:t>Учесници: Корисник</w:t>
      </w:r>
    </w:p>
    <w:p w14:paraId="2A879B3E" w14:textId="77777777" w:rsidR="00CD3919" w:rsidRPr="00472338" w:rsidRDefault="00CD3919" w:rsidP="00C147FD">
      <w:pPr>
        <w:pStyle w:val="08Pasus"/>
      </w:pPr>
      <w:r w:rsidRPr="00472338">
        <w:t>Предуслов:</w:t>
      </w:r>
    </w:p>
    <w:p w14:paraId="2F5B6461" w14:textId="77777777" w:rsidR="00CD3919" w:rsidRPr="00472338" w:rsidRDefault="00CD3919" w:rsidP="00C147FD">
      <w:pPr>
        <w:pStyle w:val="09Unorderedlist"/>
        <w:numPr>
          <w:ilvl w:val="0"/>
          <w:numId w:val="0"/>
        </w:numPr>
        <w:ind w:left="360"/>
      </w:pPr>
      <w:r w:rsidRPr="00472338">
        <w:t>• Екран категорије је приказан са листом производа</w:t>
      </w:r>
    </w:p>
    <w:p w14:paraId="6026A252" w14:textId="77777777" w:rsidR="00CD3919" w:rsidRPr="00472338" w:rsidRDefault="00CD3919" w:rsidP="00C147FD">
      <w:pPr>
        <w:pStyle w:val="08Pasus"/>
      </w:pPr>
      <w:r w:rsidRPr="00472338">
        <w:t>Крајњи исход:</w:t>
      </w:r>
    </w:p>
    <w:p w14:paraId="452E0FC3" w14:textId="77777777" w:rsidR="00CD3919" w:rsidRPr="00472338" w:rsidRDefault="00CD3919" w:rsidP="00C147FD">
      <w:pPr>
        <w:pStyle w:val="09Unorderedlist"/>
        <w:numPr>
          <w:ilvl w:val="0"/>
          <w:numId w:val="0"/>
        </w:numPr>
        <w:ind w:left="360"/>
      </w:pPr>
      <w:r w:rsidRPr="00472338">
        <w:lastRenderedPageBreak/>
        <w:t>• Производи су сортирани у изабраном редоследу по цени</w:t>
      </w:r>
    </w:p>
    <w:p w14:paraId="131F7BDE" w14:textId="77777777" w:rsidR="00CD3919" w:rsidRPr="00472338" w:rsidRDefault="00CD3919" w:rsidP="00C147FD">
      <w:pPr>
        <w:pStyle w:val="08Pasus"/>
      </w:pPr>
      <w:r w:rsidRPr="00472338">
        <w:t>Главни сценарио:</w:t>
      </w:r>
    </w:p>
    <w:p w14:paraId="39DFA6D3" w14:textId="666B7E2A" w:rsidR="00CD3919" w:rsidRPr="00472338" w:rsidRDefault="00CD3919" w:rsidP="00C147FD">
      <w:pPr>
        <w:pStyle w:val="09Orderedlist"/>
        <w:ind w:left="720"/>
      </w:pPr>
      <w:r w:rsidRPr="00472338">
        <w:t>Корисник отвори екран категорије</w:t>
      </w:r>
    </w:p>
    <w:p w14:paraId="540FC8D0" w14:textId="1466F472" w:rsidR="00CD3919" w:rsidRPr="00472338" w:rsidRDefault="00CD3919" w:rsidP="00C147FD">
      <w:pPr>
        <w:pStyle w:val="09Orderedlist"/>
        <w:ind w:left="720"/>
      </w:pPr>
      <w:r w:rsidRPr="00472338">
        <w:t>Корисник кликне на дугме за промену редоследа сортирања</w:t>
      </w:r>
    </w:p>
    <w:p w14:paraId="7C97BD6F" w14:textId="75C4B34C" w:rsidR="00CD3919" w:rsidRPr="00472338" w:rsidRDefault="00CD3919" w:rsidP="00C147FD">
      <w:pPr>
        <w:pStyle w:val="09Orderedlist"/>
        <w:ind w:left="720"/>
      </w:pPr>
      <w:r w:rsidRPr="00472338">
        <w:t>Систем позива API са параметром сортирања (asc или desc)</w:t>
      </w:r>
    </w:p>
    <w:p w14:paraId="644B3E6A" w14:textId="0214F576" w:rsidR="00CD3919" w:rsidRPr="00472338" w:rsidRDefault="00CD3919" w:rsidP="00C147FD">
      <w:pPr>
        <w:pStyle w:val="09Orderedlist"/>
        <w:ind w:left="720"/>
      </w:pPr>
      <w:r w:rsidRPr="00472338">
        <w:t>Листа производа се ажурира у изабраном редоследу</w:t>
      </w:r>
    </w:p>
    <w:p w14:paraId="659FB0DD" w14:textId="77777777" w:rsidR="00013D66" w:rsidRPr="0066484E" w:rsidRDefault="00013D66">
      <w:pPr>
        <w:rPr>
          <w:lang w:val="sr-Cyrl-RS"/>
        </w:rPr>
      </w:pPr>
      <w:r w:rsidRPr="0066484E">
        <w:rPr>
          <w:lang w:val="sr-Cyrl-RS"/>
        </w:rPr>
        <w:br w:type="page"/>
      </w:r>
    </w:p>
    <w:p w14:paraId="3A50FCF4" w14:textId="77777777" w:rsidR="00742078" w:rsidRDefault="00013D66" w:rsidP="00742078">
      <w:pPr>
        <w:pStyle w:val="Heading1"/>
      </w:pPr>
      <w:bookmarkStart w:id="57" w:name="_Toc217617606"/>
      <w:bookmarkStart w:id="58" w:name="_Toc225872836"/>
      <w:r w:rsidRPr="0066484E">
        <w:lastRenderedPageBreak/>
        <w:t xml:space="preserve">Веза са UX и </w:t>
      </w:r>
      <w:r w:rsidRPr="0066484E">
        <w:rPr>
          <w:i/>
          <w:iCs/>
          <w:lang w:val="en-US"/>
        </w:rPr>
        <w:t>wireframe</w:t>
      </w:r>
      <w:r w:rsidRPr="0066484E">
        <w:t>-</w:t>
      </w:r>
      <w:r w:rsidR="0066484E">
        <w:t>ов</w:t>
      </w:r>
      <w:r w:rsidRPr="0066484E">
        <w:t>има</w:t>
      </w:r>
      <w:bookmarkEnd w:id="57"/>
      <w:bookmarkEnd w:id="58"/>
    </w:p>
    <w:p w14:paraId="4F3BFAA8" w14:textId="19149544" w:rsidR="003B0413" w:rsidRPr="003B0413" w:rsidRDefault="003B0413" w:rsidP="003B0413">
      <w:pPr>
        <w:pStyle w:val="08Pasus"/>
      </w:pPr>
      <w:r w:rsidRPr="003B0413">
        <w:t xml:space="preserve">У овом поглављу описани су wireframe-ови за сваки екран апликације AppStore. За сваки екран наведени су садржај, кориснички захтеви, функционални захтеви и UX понашање. </w:t>
      </w:r>
    </w:p>
    <w:p w14:paraId="1659DC99" w14:textId="45AF1B48" w:rsidR="00742078" w:rsidRDefault="003B0413" w:rsidP="00742078">
      <w:pPr>
        <w:pStyle w:val="08Pasus"/>
        <w:keepNext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6EED6F4E" wp14:editId="11A52C16">
            <wp:simplePos x="0" y="0"/>
            <wp:positionH relativeFrom="margin">
              <wp:align>center</wp:align>
            </wp:positionH>
            <wp:positionV relativeFrom="paragraph">
              <wp:posOffset>403542</wp:posOffset>
            </wp:positionV>
            <wp:extent cx="2647950" cy="6532880"/>
            <wp:effectExtent l="0" t="0" r="0" b="1270"/>
            <wp:wrapTopAndBottom/>
            <wp:docPr id="257256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653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F208B5" w14:textId="22F5710F" w:rsidR="003B0413" w:rsidRPr="003B0413" w:rsidRDefault="003B0413" w:rsidP="00742078">
      <w:pPr>
        <w:pStyle w:val="08Pasus"/>
        <w:keepNext/>
        <w:rPr>
          <w:lang w:val="en-US"/>
        </w:rPr>
      </w:pPr>
    </w:p>
    <w:p w14:paraId="1070918F" w14:textId="77777777" w:rsidR="00742078" w:rsidRDefault="00742078" w:rsidP="00F52022">
      <w:pPr>
        <w:pStyle w:val="Caption"/>
      </w:pPr>
      <w:r>
        <w:t>Слика 6.</w:t>
      </w:r>
      <w:r>
        <w:fldChar w:fldCharType="begin"/>
      </w:r>
      <w:r>
        <w:instrText xml:space="preserve"> SEQ Слика \* ARABIC </w:instrText>
      </w:r>
      <w:r>
        <w:fldChar w:fldCharType="separate"/>
      </w:r>
      <w:r w:rsidR="00CD3919">
        <w:rPr>
          <w:noProof/>
        </w:rPr>
        <w:t>1</w:t>
      </w:r>
      <w:r>
        <w:fldChar w:fldCharType="end"/>
      </w:r>
      <w:r>
        <w:t>. Дијаграм тока целе апликације</w:t>
      </w:r>
    </w:p>
    <w:p w14:paraId="498CC25C" w14:textId="77777777" w:rsidR="00742078" w:rsidRPr="00742078" w:rsidRDefault="00742078" w:rsidP="00742078">
      <w:pPr>
        <w:pStyle w:val="08Pasus"/>
      </w:pPr>
    </w:p>
    <w:p w14:paraId="38093217" w14:textId="77777777" w:rsidR="00013D66" w:rsidRPr="0066484E" w:rsidRDefault="00DF06F8" w:rsidP="00980A8E">
      <w:pPr>
        <w:pStyle w:val="Heading2"/>
      </w:pPr>
      <w:bookmarkStart w:id="59" w:name="_Toc225872837"/>
      <w:r>
        <w:t>Пример екрана за пријаву</w:t>
      </w:r>
      <w:bookmarkEnd w:id="59"/>
    </w:p>
    <w:p w14:paraId="53D3810F" w14:textId="38112D35" w:rsidR="00013D66" w:rsidRPr="0066484E" w:rsidRDefault="00013D66" w:rsidP="00013D66">
      <w:pPr>
        <w:pStyle w:val="Heading3"/>
        <w:rPr>
          <w:lang w:val="sr-Cyrl-RS"/>
        </w:rPr>
      </w:pPr>
      <w:bookmarkStart w:id="60" w:name="_Toc217617608"/>
      <w:bookmarkStart w:id="61" w:name="_Toc225872838"/>
      <w:r w:rsidRPr="00E357E6">
        <w:rPr>
          <w:i/>
          <w:iCs/>
        </w:rPr>
        <w:t>Wireframe</w:t>
      </w:r>
      <w:r w:rsidRPr="0066484E">
        <w:rPr>
          <w:lang w:val="sr-Cyrl-RS"/>
        </w:rPr>
        <w:t xml:space="preserve"> опис:</w:t>
      </w:r>
      <w:bookmarkEnd w:id="60"/>
      <w:bookmarkEnd w:id="61"/>
    </w:p>
    <w:tbl>
      <w:tblPr>
        <w:tblStyle w:val="TableGrid"/>
        <w:tblW w:w="9356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7"/>
        <w:gridCol w:w="5949"/>
      </w:tblGrid>
      <w:tr w:rsidR="00013D66" w:rsidRPr="0066484E" w14:paraId="2941AAFC" w14:textId="77777777" w:rsidTr="00013D66">
        <w:tc>
          <w:tcPr>
            <w:tcW w:w="3407" w:type="dxa"/>
          </w:tcPr>
          <w:p w14:paraId="740AFB15" w14:textId="7D5C0680" w:rsidR="00013D66" w:rsidRDefault="003B0413" w:rsidP="00013D66">
            <w:pPr>
              <w:jc w:val="both"/>
              <w:rPr>
                <w:lang w:val="sr-Cyrl-RS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4E724C22" wp14:editId="332D08AA">
                  <wp:simplePos x="0" y="0"/>
                  <wp:positionH relativeFrom="column">
                    <wp:posOffset>217170</wp:posOffset>
                  </wp:positionH>
                  <wp:positionV relativeFrom="paragraph">
                    <wp:posOffset>21273</wp:posOffset>
                  </wp:positionV>
                  <wp:extent cx="1640205" cy="3488055"/>
                  <wp:effectExtent l="0" t="0" r="0" b="0"/>
                  <wp:wrapThrough wrapText="bothSides">
                    <wp:wrapPolygon edited="0">
                      <wp:start x="0" y="0"/>
                      <wp:lineTo x="0" y="21470"/>
                      <wp:lineTo x="21324" y="21470"/>
                      <wp:lineTo x="21324" y="0"/>
                      <wp:lineTo x="0" y="0"/>
                    </wp:wrapPolygon>
                  </wp:wrapThrough>
                  <wp:docPr id="56945673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0205" cy="3488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44F3E47" w14:textId="3E8CB381" w:rsidR="00742078" w:rsidRPr="0066484E" w:rsidRDefault="00742078" w:rsidP="00F52022">
            <w:pPr>
              <w:pStyle w:val="Caption"/>
            </w:pPr>
            <w:r>
              <w:t>Слика 6.1.1.</w:t>
            </w:r>
            <w:r w:rsidR="003B0413">
              <w:rPr>
                <w:lang w:val="en-US"/>
              </w:rPr>
              <w:t>1</w:t>
            </w:r>
            <w:r>
              <w:t xml:space="preserve">  Екран за пријаву</w:t>
            </w:r>
          </w:p>
        </w:tc>
        <w:tc>
          <w:tcPr>
            <w:tcW w:w="5949" w:type="dxa"/>
          </w:tcPr>
          <w:p w14:paraId="4F150821" w14:textId="77777777" w:rsidR="00013D66" w:rsidRPr="0066484E" w:rsidRDefault="00013D66" w:rsidP="00013D66">
            <w:pPr>
              <w:pStyle w:val="08Pasus"/>
              <w:rPr>
                <w:b/>
                <w:bCs/>
              </w:rPr>
            </w:pPr>
            <w:r w:rsidRPr="0066484E">
              <w:rPr>
                <w:b/>
                <w:bCs/>
              </w:rPr>
              <w:t>Екран садржи:</w:t>
            </w:r>
          </w:p>
          <w:p w14:paraId="74E5A7C3" w14:textId="77777777" w:rsidR="00013D66" w:rsidRPr="0066484E" w:rsidRDefault="00013D66" w:rsidP="00013D66">
            <w:pPr>
              <w:pStyle w:val="09Unorderedlist"/>
            </w:pPr>
            <w:r w:rsidRPr="0066484E">
              <w:t>поље за корисничко име</w:t>
            </w:r>
          </w:p>
          <w:p w14:paraId="2961D283" w14:textId="77777777" w:rsidR="00013D66" w:rsidRPr="0066484E" w:rsidRDefault="00013D66" w:rsidP="00013D66">
            <w:pPr>
              <w:pStyle w:val="09Unorderedlist"/>
            </w:pPr>
            <w:r w:rsidRPr="0066484E">
              <w:t>поље за лозинку</w:t>
            </w:r>
          </w:p>
          <w:p w14:paraId="28D5AA02" w14:textId="77777777" w:rsidR="00013D66" w:rsidRPr="0066484E" w:rsidRDefault="00013D66" w:rsidP="00013D66">
            <w:pPr>
              <w:pStyle w:val="09Unorderedlist"/>
            </w:pPr>
            <w:r w:rsidRPr="0066484E">
              <w:t>дугме „Пријава“</w:t>
            </w:r>
          </w:p>
          <w:p w14:paraId="27E7CDF8" w14:textId="77777777" w:rsidR="00013D66" w:rsidRPr="0066484E" w:rsidRDefault="00013D66" w:rsidP="00013D66">
            <w:pPr>
              <w:pStyle w:val="08Pasus"/>
              <w:rPr>
                <w:b/>
                <w:bCs/>
                <w:lang w:val="en-US"/>
              </w:rPr>
            </w:pPr>
            <w:r w:rsidRPr="00E357E6">
              <w:rPr>
                <w:b/>
                <w:bCs/>
                <w:i/>
                <w:iCs/>
                <w:lang w:val="en-US"/>
              </w:rPr>
              <w:t>User Stories</w:t>
            </w:r>
            <w:r w:rsidRPr="0066484E">
              <w:rPr>
                <w:b/>
                <w:bCs/>
                <w:lang w:val="en-US"/>
              </w:rPr>
              <w:t>:</w:t>
            </w:r>
          </w:p>
          <w:p w14:paraId="02D56243" w14:textId="77777777" w:rsidR="00013D66" w:rsidRPr="0066484E" w:rsidRDefault="00013D66" w:rsidP="00013D66">
            <w:pPr>
              <w:pStyle w:val="09Unorderedlist"/>
            </w:pPr>
            <w:r w:rsidRPr="0066484E">
              <w:t>Пријава на систем</w:t>
            </w:r>
          </w:p>
          <w:p w14:paraId="4F275C89" w14:textId="77777777" w:rsidR="00013D66" w:rsidRPr="0066484E" w:rsidRDefault="00013D66" w:rsidP="00013D66">
            <w:pPr>
              <w:pStyle w:val="08Pasus"/>
              <w:rPr>
                <w:b/>
                <w:bCs/>
              </w:rPr>
            </w:pPr>
            <w:r w:rsidRPr="0066484E">
              <w:rPr>
                <w:b/>
                <w:bCs/>
              </w:rPr>
              <w:t>Функционални захтеви:</w:t>
            </w:r>
          </w:p>
          <w:p w14:paraId="3415D674" w14:textId="77777777" w:rsidR="00013D66" w:rsidRPr="0066484E" w:rsidRDefault="00013D66" w:rsidP="00013D66">
            <w:pPr>
              <w:pStyle w:val="09Unorderedlist"/>
            </w:pPr>
            <w:r w:rsidRPr="0066484E">
              <w:t>Омогућити унос корисничког имена и лозинке</w:t>
            </w:r>
          </w:p>
          <w:p w14:paraId="44D0F316" w14:textId="77777777" w:rsidR="00013D66" w:rsidRPr="0066484E" w:rsidRDefault="00013D66" w:rsidP="00013D66">
            <w:pPr>
              <w:pStyle w:val="09Unorderedlist"/>
            </w:pPr>
            <w:r w:rsidRPr="0066484E">
              <w:t>Валидација података при пријави</w:t>
            </w:r>
          </w:p>
          <w:p w14:paraId="1F0A6FC1" w14:textId="77777777" w:rsidR="00013D66" w:rsidRPr="0066484E" w:rsidRDefault="00013D66" w:rsidP="00013D66">
            <w:pPr>
              <w:pStyle w:val="08Pasus"/>
              <w:rPr>
                <w:b/>
                <w:bCs/>
              </w:rPr>
            </w:pPr>
            <w:r w:rsidRPr="00E357E6">
              <w:rPr>
                <w:b/>
                <w:bCs/>
                <w:i/>
                <w:iCs/>
              </w:rPr>
              <w:t>UX</w:t>
            </w:r>
            <w:r w:rsidRPr="0066484E">
              <w:rPr>
                <w:b/>
                <w:bCs/>
              </w:rPr>
              <w:t xml:space="preserve"> понашање:</w:t>
            </w:r>
          </w:p>
          <w:p w14:paraId="6E6E1401" w14:textId="77777777" w:rsidR="00013D66" w:rsidRPr="0066484E" w:rsidRDefault="00013D66" w:rsidP="00013D66">
            <w:pPr>
              <w:pStyle w:val="09Unorderedlist"/>
            </w:pPr>
            <w:r w:rsidRPr="0066484E">
              <w:t>Фокус је аутоматски на првом пољу</w:t>
            </w:r>
          </w:p>
          <w:p w14:paraId="100262DA" w14:textId="77777777" w:rsidR="00013D66" w:rsidRPr="0066484E" w:rsidRDefault="00013D66" w:rsidP="00013D66">
            <w:pPr>
              <w:pStyle w:val="09Unorderedlist"/>
            </w:pPr>
            <w:r w:rsidRPr="0066484E">
              <w:t>При погрешним подацима приказује се јасна порука о грешци</w:t>
            </w:r>
          </w:p>
          <w:p w14:paraId="4696FBAB" w14:textId="77777777" w:rsidR="00013D66" w:rsidRPr="0066484E" w:rsidRDefault="00013D66" w:rsidP="00013D66">
            <w:pPr>
              <w:pStyle w:val="09Unorderedlist"/>
            </w:pPr>
            <w:r w:rsidRPr="0066484E">
              <w:t>Лозинка је маскирана</w:t>
            </w:r>
          </w:p>
        </w:tc>
      </w:tr>
    </w:tbl>
    <w:p w14:paraId="5749538C" w14:textId="330CB388" w:rsidR="00D969D7" w:rsidRPr="0066484E" w:rsidRDefault="003B0413" w:rsidP="00013D66">
      <w:pPr>
        <w:pStyle w:val="09Unorderedlist"/>
        <w:numPr>
          <w:ilvl w:val="0"/>
          <w:numId w:val="0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71B2E1C" wp14:editId="5A4AC403">
                <wp:simplePos x="0" y="0"/>
                <wp:positionH relativeFrom="column">
                  <wp:posOffset>2023745</wp:posOffset>
                </wp:positionH>
                <wp:positionV relativeFrom="paragraph">
                  <wp:posOffset>2884805</wp:posOffset>
                </wp:positionV>
                <wp:extent cx="2005965" cy="635"/>
                <wp:effectExtent l="0" t="0" r="0" b="0"/>
                <wp:wrapTopAndBottom/>
                <wp:docPr id="33004054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59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37A7EE8" w14:textId="014E9829" w:rsidR="003B0413" w:rsidRPr="003B0413" w:rsidRDefault="003B0413" w:rsidP="003B0413">
                            <w:pPr>
                              <w:pStyle w:val="Caption"/>
                              <w:rPr>
                                <w:noProof/>
                                <w:lang w:val="en-US"/>
                              </w:rPr>
                            </w:pPr>
                            <w:r>
                              <w:t xml:space="preserve">Слика 6.1.1.2  Дијаграм </w:t>
                            </w:r>
                            <w:r w:rsidRPr="003B0413">
                              <w:t>тока</w:t>
                            </w:r>
                            <w:r>
                              <w:t xml:space="preserve"> за пријаву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71B2E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59.35pt;margin-top:227.15pt;width:157.95pt;height:.0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" stroked="f">
                <v:textbox style="mso-fit-shape-to-text:t" inset="0,0,0,0">
                  <w:txbxContent>
                    <w:p w14:paraId="137A7EE8" w14:textId="014E9829" w:rsidR="003B0413" w:rsidRPr="003B0413" w:rsidRDefault="003B0413" w:rsidP="003B0413">
                      <w:pPr>
                        <w:pStyle w:val="Caption"/>
                        <w:rPr>
                          <w:noProof/>
                          <w:lang w:val="en-US"/>
                        </w:rPr>
                      </w:pPr>
                      <w:r>
                        <w:t xml:space="preserve">Слика 6.1.1.2  Дијаграм </w:t>
                      </w:r>
                      <w:r w:rsidRPr="003B0413">
                        <w:t>тока</w:t>
                      </w:r>
                      <w:r>
                        <w:t xml:space="preserve"> за пријаву 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7AB743D3" wp14:editId="658572EE">
            <wp:simplePos x="0" y="0"/>
            <wp:positionH relativeFrom="margin">
              <wp:align>center</wp:align>
            </wp:positionH>
            <wp:positionV relativeFrom="paragraph">
              <wp:posOffset>261257</wp:posOffset>
            </wp:positionV>
            <wp:extent cx="1895475" cy="2565169"/>
            <wp:effectExtent l="0" t="0" r="0" b="6985"/>
            <wp:wrapTopAndBottom/>
            <wp:docPr id="1801382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38271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2565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42078">
        <w:t>На слици 6.1.1.2 приказан је дијаграм тока за овај екран.</w:t>
      </w:r>
    </w:p>
    <w:p w14:paraId="3316FF12" w14:textId="76D9A4B4" w:rsidR="00742078" w:rsidRDefault="00742078" w:rsidP="00742078">
      <w:pPr>
        <w:keepNext/>
      </w:pPr>
    </w:p>
    <w:p w14:paraId="45FF1AC2" w14:textId="77777777" w:rsidR="00E17463" w:rsidRDefault="00E17463" w:rsidP="00E17463">
      <w:pPr>
        <w:pStyle w:val="08Pasus"/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61D77A90" wp14:editId="428F1239">
            <wp:simplePos x="0" y="0"/>
            <wp:positionH relativeFrom="margin">
              <wp:align>center</wp:align>
            </wp:positionH>
            <wp:positionV relativeFrom="paragraph">
              <wp:posOffset>331867</wp:posOffset>
            </wp:positionV>
            <wp:extent cx="1851477" cy="2686050"/>
            <wp:effectExtent l="0" t="0" r="0" b="0"/>
            <wp:wrapNone/>
            <wp:docPr id="252198461" name="Picture 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477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04EB8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54A3E6B" wp14:editId="32173CD1">
                <wp:simplePos x="0" y="0"/>
                <wp:positionH relativeFrom="margin">
                  <wp:align>center</wp:align>
                </wp:positionH>
                <wp:positionV relativeFrom="paragraph">
                  <wp:posOffset>3223876</wp:posOffset>
                </wp:positionV>
                <wp:extent cx="2393950" cy="635"/>
                <wp:effectExtent l="0" t="0" r="6350" b="0"/>
                <wp:wrapTopAndBottom/>
                <wp:docPr id="162430292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39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D0C7531" w14:textId="5E7DE812" w:rsidR="00504EB8" w:rsidRPr="00286FE3" w:rsidRDefault="00504EB8" w:rsidP="00504EB8">
                            <w:pPr>
                              <w:pStyle w:val="Caption"/>
                            </w:pPr>
                            <w:r>
                              <w:t xml:space="preserve">Слика 6.1.1.3  Дијаграм активности за пријаву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54A3E6B" id="_x0000_s1027" type="#_x0000_t202" style="position:absolute;left:0;text-align:left;margin-left:0;margin-top:253.85pt;width:188.5pt;height:.05pt;z-index:25166643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" stroked="f">
                <v:textbox style="mso-fit-shape-to-text:t" inset="0,0,0,0">
                  <w:txbxContent>
                    <w:p w14:paraId="4D0C7531" w14:textId="5E7DE812" w:rsidR="00504EB8" w:rsidRPr="00286FE3" w:rsidRDefault="00504EB8" w:rsidP="00504EB8">
                      <w:pPr>
                        <w:pStyle w:val="Caption"/>
                      </w:pPr>
                      <w:r>
                        <w:t xml:space="preserve">Слика 6.1.1.3  Дијаграм активности за пријаву 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BF2A78">
        <w:t>На слици 6.1.1.3 приказан је дијаграм активности за овај екран.</w:t>
      </w:r>
      <w:r w:rsidR="00D969D7" w:rsidRPr="0066484E">
        <w:br w:type="page"/>
      </w:r>
      <w:bookmarkStart w:id="62" w:name="_Toc225757608"/>
    </w:p>
    <w:p w14:paraId="63634066" w14:textId="77777777" w:rsidR="00E17463" w:rsidRDefault="00E17463" w:rsidP="00E17463">
      <w:pPr>
        <w:pStyle w:val="08Pasus"/>
      </w:pPr>
    </w:p>
    <w:p w14:paraId="7BE64DCA" w14:textId="66B25B3E" w:rsidR="00504EB8" w:rsidRDefault="00504EB8" w:rsidP="00E17463">
      <w:pPr>
        <w:pStyle w:val="Heading2"/>
      </w:pPr>
      <w:bookmarkStart w:id="63" w:name="_Toc225872839"/>
      <w:r>
        <w:t>Почетни екран – листа производа</w:t>
      </w:r>
      <w:bookmarkEnd w:id="62"/>
      <w:bookmarkEnd w:id="63"/>
    </w:p>
    <w:p w14:paraId="4D433F7C" w14:textId="3CFE2CAF" w:rsidR="00504EB8" w:rsidRDefault="00504EB8" w:rsidP="007B2039">
      <w:pPr>
        <w:pStyle w:val="Heading3"/>
      </w:pPr>
      <w:bookmarkStart w:id="64" w:name="_Toc225757609"/>
      <w:r>
        <w:t xml:space="preserve"> </w:t>
      </w:r>
      <w:bookmarkStart w:id="65" w:name="_Toc225872840"/>
      <w:r>
        <w:t xml:space="preserve">Wireframe </w:t>
      </w:r>
      <w:proofErr w:type="spellStart"/>
      <w:r>
        <w:t>опис</w:t>
      </w:r>
      <w:proofErr w:type="spellEnd"/>
      <w:r>
        <w:t>:</w:t>
      </w:r>
      <w:bookmarkEnd w:id="64"/>
      <w:bookmarkEnd w:id="65"/>
    </w:p>
    <w:p w14:paraId="27E750B0" w14:textId="2B9A1C04" w:rsidR="00504EB8" w:rsidRDefault="00C4453B" w:rsidP="00504EB8">
      <w:pPr>
        <w:pStyle w:val="08Pasus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231A0F1" wp14:editId="5AA10A0B">
                <wp:simplePos x="0" y="0"/>
                <wp:positionH relativeFrom="column">
                  <wp:posOffset>1270</wp:posOffset>
                </wp:positionH>
                <wp:positionV relativeFrom="paragraph">
                  <wp:posOffset>3688080</wp:posOffset>
                </wp:positionV>
                <wp:extent cx="1573530" cy="635"/>
                <wp:effectExtent l="0" t="0" r="0" b="0"/>
                <wp:wrapSquare wrapText="bothSides"/>
                <wp:docPr id="168087865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35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CD2A6C5" w14:textId="4D3FCB74" w:rsidR="00C4453B" w:rsidRPr="008766CD" w:rsidRDefault="00C4453B" w:rsidP="00C4453B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>Слика 6.</w:t>
                            </w:r>
                            <w:r w:rsidR="007B2039">
                              <w:t>2</w:t>
                            </w:r>
                            <w:r>
                              <w:t>.</w:t>
                            </w:r>
                            <w:r w:rsidR="007B2039">
                              <w:t>1</w:t>
                            </w:r>
                            <w:r>
                              <w:t>.</w:t>
                            </w:r>
                            <w:r w:rsidR="007B2039">
                              <w:t>1</w:t>
                            </w:r>
                            <w:r>
                              <w:t xml:space="preserve">  </w:t>
                            </w:r>
                            <w:r w:rsidR="007B2039">
                              <w:t>Екран листе производа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31A0F1" id="_x0000_s1028" type="#_x0000_t202" style="position:absolute;left:0;text-align:left;margin-left:.1pt;margin-top:290.4pt;width:123.9pt;height:.0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" stroked="f">
                <v:textbox style="mso-fit-shape-to-text:t" inset="0,0,0,0">
                  <w:txbxContent>
                    <w:p w14:paraId="0CD2A6C5" w14:textId="4D3FCB74" w:rsidR="00C4453B" w:rsidRPr="008766CD" w:rsidRDefault="00C4453B" w:rsidP="00C4453B">
                      <w:pPr>
                        <w:pStyle w:val="Caption"/>
                        <w:rPr>
                          <w:noProof/>
                        </w:rPr>
                      </w:pPr>
                      <w:r>
                        <w:t>Слика 6.</w:t>
                      </w:r>
                      <w:r w:rsidR="007B2039">
                        <w:t>2</w:t>
                      </w:r>
                      <w:r>
                        <w:t>.</w:t>
                      </w:r>
                      <w:r w:rsidR="007B2039">
                        <w:t>1</w:t>
                      </w:r>
                      <w:r>
                        <w:t>.</w:t>
                      </w:r>
                      <w:r w:rsidR="007B2039">
                        <w:t>1</w:t>
                      </w:r>
                      <w:r>
                        <w:t xml:space="preserve">  </w:t>
                      </w:r>
                      <w:r w:rsidR="007B2039">
                        <w:t>Екран листе производа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04EB8">
        <w:rPr>
          <w:noProof/>
        </w:rPr>
        <w:drawing>
          <wp:anchor distT="0" distB="0" distL="114300" distR="114300" simplePos="0" relativeHeight="251668480" behindDoc="1" locked="0" layoutInCell="1" allowOverlap="1" wp14:anchorId="5884028B" wp14:editId="350503DA">
            <wp:simplePos x="0" y="0"/>
            <wp:positionH relativeFrom="column">
              <wp:posOffset>1693</wp:posOffset>
            </wp:positionH>
            <wp:positionV relativeFrom="paragraph">
              <wp:posOffset>133350</wp:posOffset>
            </wp:positionV>
            <wp:extent cx="1573530" cy="3497580"/>
            <wp:effectExtent l="0" t="0" r="7620" b="7620"/>
            <wp:wrapSquare wrapText="bothSides"/>
            <wp:docPr id="19556510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3530" cy="349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4EB8">
        <w:t>Екран садржи:</w:t>
      </w:r>
    </w:p>
    <w:p w14:paraId="700F4534" w14:textId="12FDBC45" w:rsidR="00504EB8" w:rsidRDefault="00504EB8" w:rsidP="00504EB8">
      <w:pPr>
        <w:pStyle w:val="09Unorderedlist"/>
      </w:pPr>
      <w:r>
        <w:t xml:space="preserve"> </w:t>
      </w:r>
      <w:proofErr w:type="spellStart"/>
      <w:r>
        <w:t>Горња</w:t>
      </w:r>
      <w:proofErr w:type="spellEnd"/>
      <w:r>
        <w:t xml:space="preserve"> </w:t>
      </w:r>
      <w:proofErr w:type="spellStart"/>
      <w:r>
        <w:t>трака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логотипом</w:t>
      </w:r>
      <w:proofErr w:type="spellEnd"/>
      <w:r>
        <w:t xml:space="preserve"> </w:t>
      </w:r>
      <w:proofErr w:type="spellStart"/>
      <w:r>
        <w:t>апликације</w:t>
      </w:r>
      <w:proofErr w:type="spellEnd"/>
    </w:p>
    <w:p w14:paraId="14DED0DB" w14:textId="5BACE5EE" w:rsidR="00504EB8" w:rsidRDefault="00504EB8" w:rsidP="00504EB8">
      <w:pPr>
        <w:pStyle w:val="09Unorderedlist"/>
      </w:pPr>
      <w:r>
        <w:t xml:space="preserve"> </w:t>
      </w:r>
      <w:proofErr w:type="spellStart"/>
      <w:r>
        <w:t>Поље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претрагу</w:t>
      </w:r>
      <w:proofErr w:type="spellEnd"/>
      <w:r>
        <w:t xml:space="preserve"> </w:t>
      </w:r>
      <w:proofErr w:type="spellStart"/>
      <w:r>
        <w:t>производа</w:t>
      </w:r>
      <w:proofErr w:type="spellEnd"/>
    </w:p>
    <w:p w14:paraId="42FF29DD" w14:textId="57EA8994" w:rsidR="00504EB8" w:rsidRDefault="00504EB8" w:rsidP="00504EB8">
      <w:pPr>
        <w:pStyle w:val="09Unorderedlist"/>
      </w:pPr>
      <w:r>
        <w:t xml:space="preserve"> </w:t>
      </w:r>
      <w:proofErr w:type="spellStart"/>
      <w:r>
        <w:t>Хоризонтална</w:t>
      </w:r>
      <w:proofErr w:type="spellEnd"/>
      <w:r>
        <w:t xml:space="preserve"> </w:t>
      </w:r>
      <w:proofErr w:type="spellStart"/>
      <w:r>
        <w:t>листа</w:t>
      </w:r>
      <w:proofErr w:type="spellEnd"/>
      <w:r>
        <w:t xml:space="preserve"> </w:t>
      </w:r>
      <w:proofErr w:type="spellStart"/>
      <w:r>
        <w:t>категорија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бојним</w:t>
      </w:r>
      <w:proofErr w:type="spellEnd"/>
      <w:r>
        <w:t xml:space="preserve"> </w:t>
      </w:r>
      <w:proofErr w:type="spellStart"/>
      <w:r>
        <w:t>индикаторима</w:t>
      </w:r>
      <w:proofErr w:type="spellEnd"/>
    </w:p>
    <w:p w14:paraId="51F5E7FD" w14:textId="43380A28" w:rsidR="00504EB8" w:rsidRDefault="00504EB8" w:rsidP="00504EB8">
      <w:pPr>
        <w:pStyle w:val="09Unorderedlist"/>
      </w:pPr>
      <w:r>
        <w:t xml:space="preserve"> </w:t>
      </w:r>
      <w:proofErr w:type="spellStart"/>
      <w:r>
        <w:t>Вертикална</w:t>
      </w:r>
      <w:proofErr w:type="spellEnd"/>
      <w:r>
        <w:t xml:space="preserve"> </w:t>
      </w:r>
      <w:proofErr w:type="spellStart"/>
      <w:r>
        <w:t>листа</w:t>
      </w:r>
      <w:proofErr w:type="spellEnd"/>
      <w:r>
        <w:t xml:space="preserve"> </w:t>
      </w:r>
      <w:proofErr w:type="spellStart"/>
      <w:r>
        <w:t>свих</w:t>
      </w:r>
      <w:proofErr w:type="spellEnd"/>
      <w:r>
        <w:t xml:space="preserve"> </w:t>
      </w:r>
      <w:proofErr w:type="spellStart"/>
      <w:r>
        <w:t>производа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сличицом</w:t>
      </w:r>
      <w:proofErr w:type="spellEnd"/>
      <w:r>
        <w:t xml:space="preserve">, </w:t>
      </w:r>
      <w:proofErr w:type="spellStart"/>
      <w:r>
        <w:t>називом</w:t>
      </w:r>
      <w:proofErr w:type="spellEnd"/>
      <w:r>
        <w:t xml:space="preserve">, </w:t>
      </w:r>
      <w:proofErr w:type="spellStart"/>
      <w:r>
        <w:t>ценом</w:t>
      </w:r>
      <w:proofErr w:type="spellEnd"/>
      <w:r>
        <w:t xml:space="preserve"> и </w:t>
      </w:r>
      <w:proofErr w:type="spellStart"/>
      <w:r>
        <w:t>оценом</w:t>
      </w:r>
      <w:proofErr w:type="spellEnd"/>
    </w:p>
    <w:p w14:paraId="61D1B38B" w14:textId="4F59CDC6" w:rsidR="00504EB8" w:rsidRDefault="00504EB8" w:rsidP="00504EB8">
      <w:pPr>
        <w:pStyle w:val="09Unorderedlist"/>
      </w:pPr>
      <w:proofErr w:type="spellStart"/>
      <w:r>
        <w:t>Индикатор</w:t>
      </w:r>
      <w:proofErr w:type="spellEnd"/>
      <w:r>
        <w:t xml:space="preserve"> </w:t>
      </w:r>
      <w:proofErr w:type="spellStart"/>
      <w:r>
        <w:t>учитавања</w:t>
      </w:r>
      <w:proofErr w:type="spellEnd"/>
      <w:r>
        <w:t xml:space="preserve"> </w:t>
      </w:r>
      <w:proofErr w:type="spellStart"/>
      <w:r>
        <w:t>током</w:t>
      </w:r>
      <w:proofErr w:type="spellEnd"/>
      <w:r>
        <w:t xml:space="preserve"> </w:t>
      </w:r>
      <w:proofErr w:type="spellStart"/>
      <w:r>
        <w:t>дохватања</w:t>
      </w:r>
      <w:proofErr w:type="spellEnd"/>
      <w:r>
        <w:t xml:space="preserve"> </w:t>
      </w:r>
      <w:proofErr w:type="spellStart"/>
      <w:r>
        <w:t>података</w:t>
      </w:r>
      <w:proofErr w:type="spellEnd"/>
    </w:p>
    <w:p w14:paraId="44E1C525" w14:textId="77777777" w:rsidR="00504EB8" w:rsidRDefault="00504EB8" w:rsidP="00504EB8">
      <w:pPr>
        <w:pStyle w:val="08Pasus"/>
      </w:pPr>
      <w:r>
        <w:t>User Stories:</w:t>
      </w:r>
    </w:p>
    <w:p w14:paraId="2454FAA1" w14:textId="62E93729" w:rsidR="00504EB8" w:rsidRDefault="00504EB8" w:rsidP="00504EB8">
      <w:pPr>
        <w:pStyle w:val="09Unorderedlist"/>
      </w:pPr>
      <w:r>
        <w:t xml:space="preserve">US-3: </w:t>
      </w:r>
      <w:proofErr w:type="spellStart"/>
      <w:r>
        <w:t>Приказ</w:t>
      </w:r>
      <w:proofErr w:type="spellEnd"/>
      <w:r>
        <w:t xml:space="preserve"> </w:t>
      </w:r>
      <w:proofErr w:type="spellStart"/>
      <w:r>
        <w:t>листе</w:t>
      </w:r>
      <w:proofErr w:type="spellEnd"/>
      <w:r>
        <w:t xml:space="preserve"> </w:t>
      </w:r>
      <w:proofErr w:type="spellStart"/>
      <w:r>
        <w:t>производа</w:t>
      </w:r>
      <w:proofErr w:type="spellEnd"/>
    </w:p>
    <w:p w14:paraId="6B1FB253" w14:textId="25F58AE1" w:rsidR="00504EB8" w:rsidRDefault="00504EB8" w:rsidP="00504EB8">
      <w:pPr>
        <w:pStyle w:val="09Unorderedlist"/>
      </w:pPr>
      <w:r>
        <w:t xml:space="preserve">US-4: </w:t>
      </w:r>
      <w:proofErr w:type="spellStart"/>
      <w:r>
        <w:t>Претрага</w:t>
      </w:r>
      <w:proofErr w:type="spellEnd"/>
      <w:r>
        <w:t xml:space="preserve"> </w:t>
      </w:r>
      <w:proofErr w:type="spellStart"/>
      <w:r>
        <w:t>производа</w:t>
      </w:r>
      <w:proofErr w:type="spellEnd"/>
    </w:p>
    <w:p w14:paraId="3A091110" w14:textId="77777777" w:rsidR="00504EB8" w:rsidRDefault="00504EB8" w:rsidP="00504EB8">
      <w:pPr>
        <w:pStyle w:val="08Pasus"/>
      </w:pPr>
      <w:r>
        <w:t>Функционални захтеви:</w:t>
      </w:r>
    </w:p>
    <w:p w14:paraId="08E076D8" w14:textId="6D731B21" w:rsidR="00504EB8" w:rsidRDefault="00504EB8" w:rsidP="00504EB8">
      <w:pPr>
        <w:pStyle w:val="09Unorderedlist"/>
      </w:pPr>
      <w:proofErr w:type="spellStart"/>
      <w:r>
        <w:t>Дохватање</w:t>
      </w:r>
      <w:proofErr w:type="spellEnd"/>
      <w:r>
        <w:t xml:space="preserve"> </w:t>
      </w:r>
      <w:proofErr w:type="spellStart"/>
      <w:r>
        <w:t>свих</w:t>
      </w:r>
      <w:proofErr w:type="spellEnd"/>
      <w:r>
        <w:t xml:space="preserve"> </w:t>
      </w:r>
      <w:proofErr w:type="spellStart"/>
      <w:r>
        <w:t>производа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FakeStore</w:t>
      </w:r>
      <w:proofErr w:type="spellEnd"/>
      <w:r>
        <w:t xml:space="preserve"> API-</w:t>
      </w:r>
      <w:proofErr w:type="spellStart"/>
      <w:r>
        <w:t>ја</w:t>
      </w:r>
      <w:proofErr w:type="spellEnd"/>
    </w:p>
    <w:p w14:paraId="263C02C1" w14:textId="25173D20" w:rsidR="00504EB8" w:rsidRDefault="00504EB8" w:rsidP="00504EB8">
      <w:pPr>
        <w:pStyle w:val="09Unorderedlist"/>
      </w:pPr>
      <w:proofErr w:type="spellStart"/>
      <w:r>
        <w:t>Дохватање</w:t>
      </w:r>
      <w:proofErr w:type="spellEnd"/>
      <w:r>
        <w:t xml:space="preserve"> </w:t>
      </w:r>
      <w:proofErr w:type="spellStart"/>
      <w:r>
        <w:t>листе</w:t>
      </w:r>
      <w:proofErr w:type="spellEnd"/>
      <w:r>
        <w:t xml:space="preserve"> </w:t>
      </w:r>
      <w:proofErr w:type="spellStart"/>
      <w:r>
        <w:t>категорија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FakeStore</w:t>
      </w:r>
      <w:proofErr w:type="spellEnd"/>
      <w:r>
        <w:t xml:space="preserve"> API-</w:t>
      </w:r>
      <w:proofErr w:type="spellStart"/>
      <w:r>
        <w:t>ја</w:t>
      </w:r>
      <w:proofErr w:type="spellEnd"/>
    </w:p>
    <w:p w14:paraId="6742681F" w14:textId="56735DC0" w:rsidR="00504EB8" w:rsidRDefault="00504EB8" w:rsidP="00504EB8">
      <w:pPr>
        <w:pStyle w:val="09Unorderedlist"/>
      </w:pPr>
      <w:proofErr w:type="spellStart"/>
      <w:r>
        <w:t>Претраживање</w:t>
      </w:r>
      <w:proofErr w:type="spellEnd"/>
      <w:r>
        <w:t xml:space="preserve"> </w:t>
      </w:r>
      <w:proofErr w:type="spellStart"/>
      <w:r>
        <w:t>производа</w:t>
      </w:r>
      <w:proofErr w:type="spellEnd"/>
      <w:r>
        <w:t xml:space="preserve"> у </w:t>
      </w:r>
      <w:proofErr w:type="spellStart"/>
      <w:r>
        <w:t>реалном</w:t>
      </w:r>
      <w:proofErr w:type="spellEnd"/>
      <w:r>
        <w:t xml:space="preserve"> </w:t>
      </w:r>
      <w:proofErr w:type="spellStart"/>
      <w:r>
        <w:t>времену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уносу</w:t>
      </w:r>
      <w:proofErr w:type="spellEnd"/>
      <w:r>
        <w:t xml:space="preserve"> у </w:t>
      </w:r>
      <w:proofErr w:type="spellStart"/>
      <w:r>
        <w:t>поље</w:t>
      </w:r>
      <w:proofErr w:type="spellEnd"/>
      <w:r>
        <w:t xml:space="preserve"> </w:t>
      </w:r>
      <w:proofErr w:type="spellStart"/>
      <w:r>
        <w:t>претраге</w:t>
      </w:r>
      <w:proofErr w:type="spellEnd"/>
    </w:p>
    <w:p w14:paraId="79A16E6F" w14:textId="17ABA86D" w:rsidR="00504EB8" w:rsidRDefault="00504EB8" w:rsidP="00504EB8">
      <w:pPr>
        <w:pStyle w:val="09Unorderedlist"/>
      </w:pPr>
      <w:proofErr w:type="spellStart"/>
      <w:r>
        <w:t>Навигација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екран</w:t>
      </w:r>
      <w:proofErr w:type="spellEnd"/>
      <w:r>
        <w:t xml:space="preserve"> </w:t>
      </w:r>
      <w:proofErr w:type="spellStart"/>
      <w:r>
        <w:t>категорије</w:t>
      </w:r>
      <w:proofErr w:type="spellEnd"/>
      <w:r>
        <w:t xml:space="preserve"> </w:t>
      </w:r>
      <w:proofErr w:type="spellStart"/>
      <w:r>
        <w:t>кликом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категорију</w:t>
      </w:r>
      <w:proofErr w:type="spellEnd"/>
    </w:p>
    <w:p w14:paraId="41169E39" w14:textId="6C761AEF" w:rsidR="00504EB8" w:rsidRDefault="00504EB8" w:rsidP="00504EB8">
      <w:pPr>
        <w:pStyle w:val="09Unorderedlist"/>
      </w:pPr>
      <w:proofErr w:type="spellStart"/>
      <w:r>
        <w:t>Навигација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екран</w:t>
      </w:r>
      <w:proofErr w:type="spellEnd"/>
      <w:r>
        <w:t xml:space="preserve"> </w:t>
      </w:r>
      <w:proofErr w:type="spellStart"/>
      <w:r>
        <w:t>детаља</w:t>
      </w:r>
      <w:proofErr w:type="spellEnd"/>
      <w:r>
        <w:t xml:space="preserve"> </w:t>
      </w:r>
      <w:proofErr w:type="spellStart"/>
      <w:r>
        <w:t>кликом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производ</w:t>
      </w:r>
      <w:proofErr w:type="spellEnd"/>
    </w:p>
    <w:p w14:paraId="1BC0BAF7" w14:textId="77777777" w:rsidR="00504EB8" w:rsidRDefault="00504EB8" w:rsidP="00504EB8">
      <w:pPr>
        <w:pStyle w:val="08Pasus"/>
        <w:ind w:left="2700"/>
      </w:pPr>
      <w:r>
        <w:t>UX понашање:</w:t>
      </w:r>
    </w:p>
    <w:p w14:paraId="4BD1496E" w14:textId="797A43C5" w:rsidR="00504EB8" w:rsidRDefault="00504EB8" w:rsidP="00504EB8">
      <w:pPr>
        <w:pStyle w:val="09Unorderedlist"/>
        <w:ind w:left="2880"/>
      </w:pPr>
      <w:proofErr w:type="spellStart"/>
      <w:r>
        <w:t>Категорије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визуелно</w:t>
      </w:r>
      <w:proofErr w:type="spellEnd"/>
      <w:r>
        <w:t xml:space="preserve"> </w:t>
      </w:r>
      <w:proofErr w:type="spellStart"/>
      <w:r>
        <w:t>раздвојене</w:t>
      </w:r>
      <w:proofErr w:type="spellEnd"/>
      <w:r>
        <w:t xml:space="preserve"> </w:t>
      </w:r>
      <w:proofErr w:type="spellStart"/>
      <w:r>
        <w:t>бојом</w:t>
      </w:r>
      <w:proofErr w:type="spellEnd"/>
      <w:r>
        <w:t xml:space="preserve"> (</w:t>
      </w:r>
      <w:proofErr w:type="spellStart"/>
      <w:r>
        <w:t>електроника</w:t>
      </w:r>
      <w:proofErr w:type="spellEnd"/>
      <w:r>
        <w:t xml:space="preserve">: </w:t>
      </w:r>
      <w:proofErr w:type="spellStart"/>
      <w:r>
        <w:t>зелена</w:t>
      </w:r>
      <w:proofErr w:type="spellEnd"/>
      <w:r>
        <w:t xml:space="preserve">, </w:t>
      </w:r>
      <w:proofErr w:type="spellStart"/>
      <w:r>
        <w:t>накит</w:t>
      </w:r>
      <w:proofErr w:type="spellEnd"/>
      <w:r>
        <w:t xml:space="preserve">: </w:t>
      </w:r>
      <w:proofErr w:type="spellStart"/>
      <w:r>
        <w:t>наранџаста</w:t>
      </w:r>
      <w:proofErr w:type="spellEnd"/>
      <w:r>
        <w:t xml:space="preserve">, </w:t>
      </w:r>
      <w:proofErr w:type="spellStart"/>
      <w:r>
        <w:t>мушка</w:t>
      </w:r>
      <w:proofErr w:type="spellEnd"/>
      <w:r>
        <w:t xml:space="preserve"> </w:t>
      </w:r>
      <w:proofErr w:type="spellStart"/>
      <w:r>
        <w:t>одећа</w:t>
      </w:r>
      <w:proofErr w:type="spellEnd"/>
      <w:r>
        <w:t xml:space="preserve">: </w:t>
      </w:r>
      <w:proofErr w:type="spellStart"/>
      <w:r>
        <w:t>плава</w:t>
      </w:r>
      <w:proofErr w:type="spellEnd"/>
      <w:r>
        <w:t xml:space="preserve">, </w:t>
      </w:r>
      <w:proofErr w:type="spellStart"/>
      <w:r>
        <w:t>женска</w:t>
      </w:r>
      <w:proofErr w:type="spellEnd"/>
      <w:r>
        <w:t xml:space="preserve"> </w:t>
      </w:r>
      <w:proofErr w:type="spellStart"/>
      <w:r>
        <w:t>одећа</w:t>
      </w:r>
      <w:proofErr w:type="spellEnd"/>
      <w:r>
        <w:t xml:space="preserve">: </w:t>
      </w:r>
      <w:proofErr w:type="spellStart"/>
      <w:r>
        <w:t>љубичаста</w:t>
      </w:r>
      <w:proofErr w:type="spellEnd"/>
      <w:r>
        <w:t>)</w:t>
      </w:r>
    </w:p>
    <w:p w14:paraId="36FAE78A" w14:textId="6BF85611" w:rsidR="00504EB8" w:rsidRDefault="00504EB8" w:rsidP="00504EB8">
      <w:pPr>
        <w:pStyle w:val="09Unorderedlist"/>
        <w:ind w:left="2880"/>
      </w:pPr>
      <w:proofErr w:type="spellStart"/>
      <w:r>
        <w:t>При</w:t>
      </w:r>
      <w:proofErr w:type="spellEnd"/>
      <w:r>
        <w:t xml:space="preserve"> </w:t>
      </w:r>
      <w:proofErr w:type="spellStart"/>
      <w:r>
        <w:t>претрази</w:t>
      </w:r>
      <w:proofErr w:type="spellEnd"/>
      <w:r>
        <w:t xml:space="preserve"> </w:t>
      </w:r>
      <w:proofErr w:type="spellStart"/>
      <w:r>
        <w:t>листа</w:t>
      </w:r>
      <w:proofErr w:type="spellEnd"/>
      <w:r>
        <w:t xml:space="preserve"> </w:t>
      </w:r>
      <w:proofErr w:type="spellStart"/>
      <w:r>
        <w:t>производа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ажурира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потребе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потврдом</w:t>
      </w:r>
      <w:proofErr w:type="spellEnd"/>
      <w:r>
        <w:t xml:space="preserve"> </w:t>
      </w:r>
      <w:proofErr w:type="spellStart"/>
      <w:r>
        <w:t>уноса</w:t>
      </w:r>
      <w:proofErr w:type="spellEnd"/>
    </w:p>
    <w:p w14:paraId="52916629" w14:textId="01E98C45" w:rsidR="00504EB8" w:rsidRDefault="00504EB8" w:rsidP="00504EB8">
      <w:pPr>
        <w:pStyle w:val="09Unorderedlist"/>
        <w:ind w:left="2880"/>
      </w:pPr>
      <w:proofErr w:type="spellStart"/>
      <w:r>
        <w:t>При</w:t>
      </w:r>
      <w:proofErr w:type="spellEnd"/>
      <w:r>
        <w:t xml:space="preserve"> </w:t>
      </w:r>
      <w:proofErr w:type="spellStart"/>
      <w:r>
        <w:t>учитавању</w:t>
      </w:r>
      <w:proofErr w:type="spellEnd"/>
      <w:r>
        <w:t xml:space="preserve"> </w:t>
      </w:r>
      <w:proofErr w:type="spellStart"/>
      <w:r>
        <w:t>приказује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ActivityIndicator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средини</w:t>
      </w:r>
      <w:proofErr w:type="spellEnd"/>
      <w:r>
        <w:t xml:space="preserve"> </w:t>
      </w:r>
      <w:proofErr w:type="spellStart"/>
      <w:r>
        <w:t>екрана</w:t>
      </w:r>
      <w:proofErr w:type="spellEnd"/>
    </w:p>
    <w:p w14:paraId="2F09023F" w14:textId="3C307145" w:rsidR="00504EB8" w:rsidRDefault="00504EB8" w:rsidP="00504EB8">
      <w:pPr>
        <w:pStyle w:val="09Unorderedlist"/>
        <w:ind w:left="2880"/>
      </w:pPr>
      <w:proofErr w:type="spellStart"/>
      <w:r>
        <w:t>Кликом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категорију</w:t>
      </w:r>
      <w:proofErr w:type="spellEnd"/>
      <w:r>
        <w:t xml:space="preserve"> </w:t>
      </w:r>
      <w:proofErr w:type="spellStart"/>
      <w:r>
        <w:t>врши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навигација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екран</w:t>
      </w:r>
      <w:proofErr w:type="spellEnd"/>
      <w:r>
        <w:t xml:space="preserve"> </w:t>
      </w:r>
      <w:proofErr w:type="spellStart"/>
      <w:r>
        <w:t>категорије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производима</w:t>
      </w:r>
      <w:proofErr w:type="spellEnd"/>
      <w:r>
        <w:t xml:space="preserve"> </w:t>
      </w:r>
      <w:proofErr w:type="spellStart"/>
      <w:r>
        <w:t>те</w:t>
      </w:r>
      <w:proofErr w:type="spellEnd"/>
      <w:r>
        <w:t xml:space="preserve"> </w:t>
      </w:r>
      <w:proofErr w:type="spellStart"/>
      <w:r>
        <w:t>категорије</w:t>
      </w:r>
      <w:proofErr w:type="spellEnd"/>
    </w:p>
    <w:p w14:paraId="59F23826" w14:textId="233330D7" w:rsidR="00504EB8" w:rsidRDefault="00504EB8" w:rsidP="00504EB8">
      <w:pPr>
        <w:pStyle w:val="Heading2"/>
      </w:pPr>
      <w:bookmarkStart w:id="66" w:name="_Toc225757610"/>
      <w:r>
        <w:lastRenderedPageBreak/>
        <w:t xml:space="preserve"> </w:t>
      </w:r>
      <w:bookmarkStart w:id="67" w:name="_Toc225872841"/>
      <w:r>
        <w:t>Екран категорије</w:t>
      </w:r>
      <w:bookmarkEnd w:id="66"/>
      <w:bookmarkEnd w:id="67"/>
    </w:p>
    <w:p w14:paraId="3C60F0FB" w14:textId="06F235BF" w:rsidR="00504EB8" w:rsidRDefault="00504EB8" w:rsidP="00504EB8">
      <w:pPr>
        <w:pStyle w:val="Heading3"/>
      </w:pPr>
      <w:bookmarkStart w:id="68" w:name="_Toc225757611"/>
      <w:bookmarkStart w:id="69" w:name="_Toc225872842"/>
      <w:r>
        <w:t xml:space="preserve">Wireframe </w:t>
      </w:r>
      <w:proofErr w:type="spellStart"/>
      <w:r>
        <w:t>опис</w:t>
      </w:r>
      <w:proofErr w:type="spellEnd"/>
      <w:r>
        <w:t>:</w:t>
      </w:r>
      <w:bookmarkEnd w:id="68"/>
      <w:bookmarkEnd w:id="69"/>
    </w:p>
    <w:p w14:paraId="6E09AB97" w14:textId="47053376" w:rsidR="00504EB8" w:rsidRDefault="007B2039" w:rsidP="00504EB8">
      <w:pPr>
        <w:pStyle w:val="08Pasus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D94109B" wp14:editId="01310CE6">
                <wp:simplePos x="0" y="0"/>
                <wp:positionH relativeFrom="column">
                  <wp:posOffset>0</wp:posOffset>
                </wp:positionH>
                <wp:positionV relativeFrom="paragraph">
                  <wp:posOffset>4010025</wp:posOffset>
                </wp:positionV>
                <wp:extent cx="1562100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9948637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1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7BE4D07" w14:textId="4F8F8AB4" w:rsidR="007B2039" w:rsidRPr="003921AD" w:rsidRDefault="007B2039" w:rsidP="007B2039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>Слика 6.3.1.1  Екран категорије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94109B" id="_x0000_s1029" type="#_x0000_t202" style="position:absolute;left:0;text-align:left;margin-left:0;margin-top:315.75pt;width:123pt;height:.0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" stroked="f">
                <v:textbox style="mso-fit-shape-to-text:t" inset="0,0,0,0">
                  <w:txbxContent>
                    <w:p w14:paraId="47BE4D07" w14:textId="4F8F8AB4" w:rsidR="007B2039" w:rsidRPr="003921AD" w:rsidRDefault="007B2039" w:rsidP="007B2039">
                      <w:pPr>
                        <w:pStyle w:val="Caption"/>
                        <w:rPr>
                          <w:noProof/>
                        </w:rPr>
                      </w:pPr>
                      <w:r>
                        <w:t>Слика 6.3.1.1  Екран категорије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504EB8">
        <w:rPr>
          <w:noProof/>
        </w:rPr>
        <w:drawing>
          <wp:anchor distT="0" distB="0" distL="114300" distR="114300" simplePos="0" relativeHeight="251669504" behindDoc="0" locked="0" layoutInCell="1" allowOverlap="1" wp14:anchorId="69213EB9" wp14:editId="06137F3D">
            <wp:simplePos x="0" y="0"/>
            <wp:positionH relativeFrom="column">
              <wp:posOffset>0</wp:posOffset>
            </wp:positionH>
            <wp:positionV relativeFrom="paragraph">
              <wp:posOffset>95462</wp:posOffset>
            </wp:positionV>
            <wp:extent cx="1562100" cy="3857625"/>
            <wp:effectExtent l="0" t="0" r="0" b="9525"/>
            <wp:wrapThrough wrapText="bothSides">
              <wp:wrapPolygon edited="0">
                <wp:start x="0" y="0"/>
                <wp:lineTo x="0" y="21547"/>
                <wp:lineTo x="21337" y="21547"/>
                <wp:lineTo x="21337" y="0"/>
                <wp:lineTo x="0" y="0"/>
              </wp:wrapPolygon>
            </wp:wrapThrough>
            <wp:docPr id="19004176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4EB8">
        <w:t>Екран садржи:</w:t>
      </w:r>
    </w:p>
    <w:p w14:paraId="0408BAF7" w14:textId="694F4E9E" w:rsidR="00504EB8" w:rsidRDefault="00504EB8" w:rsidP="00504EB8">
      <w:pPr>
        <w:pStyle w:val="09Unorderedlist"/>
      </w:pPr>
      <w:r>
        <w:t>Н</w:t>
      </w:r>
      <w:proofErr w:type="spellStart"/>
      <w:r>
        <w:t>азив</w:t>
      </w:r>
      <w:proofErr w:type="spellEnd"/>
      <w:r>
        <w:t xml:space="preserve"> </w:t>
      </w:r>
      <w:proofErr w:type="spellStart"/>
      <w:r>
        <w:t>категорије</w:t>
      </w:r>
      <w:proofErr w:type="spellEnd"/>
      <w:r>
        <w:t xml:space="preserve"> у </w:t>
      </w:r>
      <w:proofErr w:type="spellStart"/>
      <w:r>
        <w:t>горњoj</w:t>
      </w:r>
      <w:proofErr w:type="spellEnd"/>
      <w:r>
        <w:t xml:space="preserve"> </w:t>
      </w:r>
      <w:proofErr w:type="spellStart"/>
      <w:r>
        <w:t>траци</w:t>
      </w:r>
      <w:proofErr w:type="spellEnd"/>
    </w:p>
    <w:p w14:paraId="5DF959FD" w14:textId="5347876C" w:rsidR="00504EB8" w:rsidRDefault="00504EB8" w:rsidP="00504EB8">
      <w:pPr>
        <w:pStyle w:val="09Unorderedlist"/>
      </w:pPr>
      <w:proofErr w:type="spellStart"/>
      <w:r>
        <w:t>Дугме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повратак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почетни</w:t>
      </w:r>
      <w:proofErr w:type="spellEnd"/>
      <w:r>
        <w:t xml:space="preserve"> </w:t>
      </w:r>
      <w:proofErr w:type="spellStart"/>
      <w:r>
        <w:t>екран</w:t>
      </w:r>
      <w:proofErr w:type="spellEnd"/>
    </w:p>
    <w:p w14:paraId="41FE2AF5" w14:textId="31E7EA7E" w:rsidR="00504EB8" w:rsidRDefault="00504EB8" w:rsidP="00504EB8">
      <w:pPr>
        <w:pStyle w:val="09Unorderedlist"/>
      </w:pPr>
      <w:proofErr w:type="spellStart"/>
      <w:r>
        <w:t>Дугме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промену</w:t>
      </w:r>
      <w:proofErr w:type="spellEnd"/>
      <w:r>
        <w:t xml:space="preserve"> </w:t>
      </w:r>
      <w:proofErr w:type="spellStart"/>
      <w:r>
        <w:t>редоследа</w:t>
      </w:r>
      <w:proofErr w:type="spellEnd"/>
      <w:r>
        <w:t xml:space="preserve"> </w:t>
      </w:r>
      <w:proofErr w:type="spellStart"/>
      <w:r>
        <w:t>сортирања</w:t>
      </w:r>
      <w:proofErr w:type="spellEnd"/>
      <w:r>
        <w:t xml:space="preserve"> (</w:t>
      </w:r>
      <w:proofErr w:type="spellStart"/>
      <w:r>
        <w:t>растуће</w:t>
      </w:r>
      <w:proofErr w:type="spellEnd"/>
      <w:r>
        <w:t>/</w:t>
      </w:r>
      <w:proofErr w:type="spellStart"/>
      <w:r>
        <w:t>опадајуће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цени</w:t>
      </w:r>
      <w:proofErr w:type="spellEnd"/>
      <w:r>
        <w:t>)</w:t>
      </w:r>
    </w:p>
    <w:p w14:paraId="4EC2CFFF" w14:textId="2862C06A" w:rsidR="00504EB8" w:rsidRDefault="00504EB8" w:rsidP="00504EB8">
      <w:pPr>
        <w:pStyle w:val="09Unorderedlist"/>
      </w:pPr>
      <w:proofErr w:type="spellStart"/>
      <w:r>
        <w:t>Листа</w:t>
      </w:r>
      <w:proofErr w:type="spellEnd"/>
      <w:r>
        <w:t xml:space="preserve"> </w:t>
      </w:r>
      <w:proofErr w:type="spellStart"/>
      <w:r>
        <w:t>производа</w:t>
      </w:r>
      <w:proofErr w:type="spellEnd"/>
      <w:r>
        <w:t xml:space="preserve"> </w:t>
      </w:r>
      <w:proofErr w:type="spellStart"/>
      <w:r>
        <w:t>изабране</w:t>
      </w:r>
      <w:proofErr w:type="spellEnd"/>
      <w:r>
        <w:t xml:space="preserve"> </w:t>
      </w:r>
      <w:proofErr w:type="spellStart"/>
      <w:r>
        <w:t>категорије</w:t>
      </w:r>
      <w:proofErr w:type="spellEnd"/>
    </w:p>
    <w:p w14:paraId="22B23F0F" w14:textId="77777777" w:rsidR="00504EB8" w:rsidRDefault="00504EB8" w:rsidP="00504EB8">
      <w:pPr>
        <w:pStyle w:val="08Pasus"/>
      </w:pPr>
      <w:r>
        <w:t>User Stories:</w:t>
      </w:r>
    </w:p>
    <w:p w14:paraId="2B29D8A0" w14:textId="153CB9B2" w:rsidR="00504EB8" w:rsidRDefault="00504EB8" w:rsidP="00504EB8">
      <w:pPr>
        <w:pStyle w:val="09Unorderedlist"/>
      </w:pPr>
      <w:r>
        <w:t xml:space="preserve">US-5: </w:t>
      </w:r>
      <w:proofErr w:type="spellStart"/>
      <w:r>
        <w:t>Приказ</w:t>
      </w:r>
      <w:proofErr w:type="spellEnd"/>
      <w:r>
        <w:t xml:space="preserve"> </w:t>
      </w:r>
      <w:proofErr w:type="spellStart"/>
      <w:r>
        <w:t>производа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категорији</w:t>
      </w:r>
      <w:proofErr w:type="spellEnd"/>
    </w:p>
    <w:p w14:paraId="7F68321C" w14:textId="77777777" w:rsidR="00504EB8" w:rsidRDefault="00504EB8" w:rsidP="00504EB8">
      <w:pPr>
        <w:pStyle w:val="08Pasus"/>
      </w:pPr>
      <w:r>
        <w:t>Функционални захтеви:</w:t>
      </w:r>
    </w:p>
    <w:p w14:paraId="5B576105" w14:textId="5D042828" w:rsidR="00504EB8" w:rsidRDefault="00504EB8" w:rsidP="00504EB8">
      <w:pPr>
        <w:pStyle w:val="09Unorderedlist"/>
      </w:pPr>
      <w:proofErr w:type="spellStart"/>
      <w:r>
        <w:t>Дохватање</w:t>
      </w:r>
      <w:proofErr w:type="spellEnd"/>
      <w:r>
        <w:t xml:space="preserve"> </w:t>
      </w:r>
      <w:proofErr w:type="spellStart"/>
      <w:r>
        <w:t>производа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категорији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FakeStore</w:t>
      </w:r>
      <w:proofErr w:type="spellEnd"/>
      <w:r>
        <w:t xml:space="preserve"> API-</w:t>
      </w:r>
      <w:proofErr w:type="spellStart"/>
      <w:r>
        <w:t>ја</w:t>
      </w:r>
      <w:proofErr w:type="spellEnd"/>
    </w:p>
    <w:p w14:paraId="4231D89B" w14:textId="316F8FEC" w:rsidR="00504EB8" w:rsidRDefault="00504EB8" w:rsidP="00504EB8">
      <w:pPr>
        <w:pStyle w:val="09Unorderedlist"/>
      </w:pPr>
      <w:proofErr w:type="spellStart"/>
      <w:r>
        <w:t>Сортирање</w:t>
      </w:r>
      <w:proofErr w:type="spellEnd"/>
      <w:r>
        <w:t xml:space="preserve"> </w:t>
      </w:r>
      <w:proofErr w:type="spellStart"/>
      <w:r>
        <w:t>производа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цени</w:t>
      </w:r>
      <w:proofErr w:type="spellEnd"/>
      <w:r>
        <w:t xml:space="preserve"> у </w:t>
      </w:r>
      <w:proofErr w:type="spellStart"/>
      <w:r>
        <w:t>растућем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опадајућем</w:t>
      </w:r>
      <w:proofErr w:type="spellEnd"/>
      <w:r>
        <w:t xml:space="preserve"> </w:t>
      </w:r>
      <w:proofErr w:type="spellStart"/>
      <w:r>
        <w:t>редоследу</w:t>
      </w:r>
      <w:proofErr w:type="spellEnd"/>
    </w:p>
    <w:p w14:paraId="0D4F7958" w14:textId="0120A4E8" w:rsidR="00504EB8" w:rsidRDefault="00504EB8" w:rsidP="00504EB8">
      <w:pPr>
        <w:pStyle w:val="09Unorderedlist"/>
      </w:pPr>
      <w:proofErr w:type="spellStart"/>
      <w:r>
        <w:t>Навигација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екран</w:t>
      </w:r>
      <w:proofErr w:type="spellEnd"/>
      <w:r>
        <w:t xml:space="preserve"> </w:t>
      </w:r>
      <w:proofErr w:type="spellStart"/>
      <w:r>
        <w:t>детаља</w:t>
      </w:r>
      <w:proofErr w:type="spellEnd"/>
      <w:r>
        <w:t xml:space="preserve"> </w:t>
      </w:r>
      <w:proofErr w:type="spellStart"/>
      <w:r>
        <w:t>кликом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производ</w:t>
      </w:r>
      <w:proofErr w:type="spellEnd"/>
    </w:p>
    <w:p w14:paraId="3CEEDFF0" w14:textId="77777777" w:rsidR="00504EB8" w:rsidRDefault="00504EB8" w:rsidP="00504EB8">
      <w:pPr>
        <w:pStyle w:val="08Pasus"/>
      </w:pPr>
      <w:r>
        <w:t>UX понашање:</w:t>
      </w:r>
    </w:p>
    <w:p w14:paraId="3311D228" w14:textId="5FA7190F" w:rsidR="00504EB8" w:rsidRDefault="00504EB8" w:rsidP="00504EB8">
      <w:pPr>
        <w:pStyle w:val="09Unorderedlist"/>
      </w:pPr>
      <w:proofErr w:type="spellStart"/>
      <w:r>
        <w:t>Иконица</w:t>
      </w:r>
      <w:proofErr w:type="spellEnd"/>
      <w:r>
        <w:t xml:space="preserve"> </w:t>
      </w:r>
      <w:proofErr w:type="spellStart"/>
      <w:r>
        <w:t>сортирања</w:t>
      </w:r>
      <w:proofErr w:type="spellEnd"/>
      <w:r>
        <w:t xml:space="preserve"> </w:t>
      </w:r>
      <w:proofErr w:type="spellStart"/>
      <w:r>
        <w:t>мења</w:t>
      </w:r>
      <w:proofErr w:type="spellEnd"/>
      <w:r>
        <w:t xml:space="preserve"> </w:t>
      </w:r>
      <w:proofErr w:type="spellStart"/>
      <w:r>
        <w:t>изглед</w:t>
      </w:r>
      <w:proofErr w:type="spellEnd"/>
      <w:r>
        <w:t xml:space="preserve"> у </w:t>
      </w:r>
      <w:proofErr w:type="spellStart"/>
      <w:r>
        <w:t>зависности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тренутног</w:t>
      </w:r>
      <w:proofErr w:type="spellEnd"/>
      <w:r>
        <w:t xml:space="preserve"> </w:t>
      </w:r>
      <w:proofErr w:type="spellStart"/>
      <w:r>
        <w:t>редоследа</w:t>
      </w:r>
      <w:proofErr w:type="spellEnd"/>
      <w:r>
        <w:t xml:space="preserve"> (↑ </w:t>
      </w:r>
      <w:proofErr w:type="spellStart"/>
      <w:r>
        <w:t>или</w:t>
      </w:r>
      <w:proofErr w:type="spellEnd"/>
      <w:r>
        <w:t xml:space="preserve"> ↓)</w:t>
      </w:r>
    </w:p>
    <w:p w14:paraId="4DB80573" w14:textId="150D2749" w:rsidR="00504EB8" w:rsidRDefault="00504EB8" w:rsidP="00504EB8">
      <w:pPr>
        <w:pStyle w:val="09Unorderedlist"/>
        <w:ind w:left="2970"/>
      </w:pPr>
      <w:r>
        <w:t xml:space="preserve">Сортирање се врши преузимањем </w:t>
      </w:r>
      <w:proofErr w:type="spellStart"/>
      <w:r>
        <w:t>нових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API-ја са одговарајућим параметром</w:t>
      </w:r>
    </w:p>
    <w:p w14:paraId="24D70FFD" w14:textId="468A2401" w:rsidR="00504EB8" w:rsidRDefault="00504EB8" w:rsidP="00504EB8">
      <w:pPr>
        <w:pStyle w:val="09Unorderedlist"/>
        <w:ind w:left="2970"/>
      </w:pPr>
      <w:r>
        <w:t>Назив категорије приказан великим почетним словом (FirstLetterUppercaseConverter)</w:t>
      </w:r>
    </w:p>
    <w:p w14:paraId="18FF973C" w14:textId="77777777" w:rsidR="00504EB8" w:rsidRDefault="00504EB8" w:rsidP="00504EB8">
      <w:pPr>
        <w:pStyle w:val="09Unorderedlist"/>
        <w:numPr>
          <w:ilvl w:val="0"/>
          <w:numId w:val="0"/>
        </w:numPr>
        <w:ind w:left="2970"/>
      </w:pPr>
    </w:p>
    <w:p w14:paraId="067D02AC" w14:textId="146B4108" w:rsidR="00504EB8" w:rsidRDefault="00504EB8" w:rsidP="00504EB8"/>
    <w:p w14:paraId="04DC3131" w14:textId="5AF787FB" w:rsidR="00504EB8" w:rsidRDefault="007B2039" w:rsidP="00504EB8">
      <w:pPr>
        <w:pStyle w:val="Heading2"/>
      </w:pPr>
      <w:bookmarkStart w:id="70" w:name="_Toc225757612"/>
      <w:bookmarkStart w:id="71" w:name="_Toc225872843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5288817" wp14:editId="6F5B047B">
                <wp:simplePos x="0" y="0"/>
                <wp:positionH relativeFrom="column">
                  <wp:posOffset>0</wp:posOffset>
                </wp:positionH>
                <wp:positionV relativeFrom="paragraph">
                  <wp:posOffset>4077335</wp:posOffset>
                </wp:positionV>
                <wp:extent cx="1693545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4110571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35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689FCC3" w14:textId="1955B22A" w:rsidR="007B2039" w:rsidRPr="00FC0393" w:rsidRDefault="007B2039" w:rsidP="007B2039">
                            <w:pPr>
                              <w:pStyle w:val="Caption"/>
                              <w:rPr>
                                <w:b/>
                                <w:noProof/>
                                <w:color w:val="auto"/>
                                <w:sz w:val="28"/>
                              </w:rPr>
                            </w:pPr>
                            <w:r>
                              <w:t xml:space="preserve">Слика 6.4.1.1  Екран детаљи производа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288817" id="_x0000_s1030" type="#_x0000_t202" style="position:absolute;left:0;text-align:left;margin-left:0;margin-top:321.05pt;width:133.35pt;height:.0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" stroked="f">
                <v:textbox style="mso-fit-shape-to-text:t" inset="0,0,0,0">
                  <w:txbxContent>
                    <w:p w14:paraId="2689FCC3" w14:textId="1955B22A" w:rsidR="007B2039" w:rsidRPr="00FC0393" w:rsidRDefault="007B2039" w:rsidP="007B2039">
                      <w:pPr>
                        <w:pStyle w:val="Caption"/>
                        <w:rPr>
                          <w:b/>
                          <w:noProof/>
                          <w:color w:val="auto"/>
                          <w:sz w:val="28"/>
                        </w:rPr>
                      </w:pPr>
                      <w:r>
                        <w:t xml:space="preserve">Слика 6.4.1.1  Екран детаљи производа 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504EB8">
        <w:rPr>
          <w:noProof/>
        </w:rPr>
        <w:drawing>
          <wp:anchor distT="0" distB="0" distL="114300" distR="114300" simplePos="0" relativeHeight="251670528" behindDoc="0" locked="0" layoutInCell="1" allowOverlap="1" wp14:anchorId="59521271" wp14:editId="24EBD33D">
            <wp:simplePos x="0" y="0"/>
            <wp:positionH relativeFrom="margin">
              <wp:align>left</wp:align>
            </wp:positionH>
            <wp:positionV relativeFrom="paragraph">
              <wp:posOffset>253974</wp:posOffset>
            </wp:positionV>
            <wp:extent cx="1693545" cy="3766820"/>
            <wp:effectExtent l="0" t="0" r="1905" b="5080"/>
            <wp:wrapThrough wrapText="bothSides">
              <wp:wrapPolygon edited="0">
                <wp:start x="0" y="0"/>
                <wp:lineTo x="0" y="21520"/>
                <wp:lineTo x="21381" y="21520"/>
                <wp:lineTo x="21381" y="0"/>
                <wp:lineTo x="0" y="0"/>
              </wp:wrapPolygon>
            </wp:wrapThrough>
            <wp:docPr id="7101766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545" cy="376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4EB8">
        <w:t>Екран детаља производа</w:t>
      </w:r>
      <w:bookmarkEnd w:id="70"/>
      <w:bookmarkEnd w:id="71"/>
    </w:p>
    <w:p w14:paraId="0E57DAD4" w14:textId="0B7682F8" w:rsidR="00504EB8" w:rsidRDefault="00504EB8" w:rsidP="00504EB8">
      <w:pPr>
        <w:pStyle w:val="Heading3"/>
      </w:pPr>
      <w:bookmarkStart w:id="72" w:name="_Toc225757613"/>
      <w:bookmarkStart w:id="73" w:name="_Toc225872844"/>
      <w:r>
        <w:t xml:space="preserve">Wireframe </w:t>
      </w:r>
      <w:proofErr w:type="spellStart"/>
      <w:r>
        <w:t>опис</w:t>
      </w:r>
      <w:proofErr w:type="spellEnd"/>
      <w:r>
        <w:t>:</w:t>
      </w:r>
      <w:bookmarkEnd w:id="72"/>
      <w:bookmarkEnd w:id="73"/>
    </w:p>
    <w:p w14:paraId="5B72A911" w14:textId="00279124" w:rsidR="00504EB8" w:rsidRDefault="00504EB8" w:rsidP="00504EB8">
      <w:pPr>
        <w:pStyle w:val="08Pasus"/>
      </w:pPr>
      <w:r>
        <w:t>Екран садржи:</w:t>
      </w:r>
    </w:p>
    <w:p w14:paraId="58CCD7E7" w14:textId="58A0AE83" w:rsidR="00504EB8" w:rsidRDefault="00504EB8" w:rsidP="00C4453B">
      <w:pPr>
        <w:pStyle w:val="09Unorderedlist"/>
        <w:ind w:left="3330" w:hanging="2970"/>
      </w:pPr>
      <w:r>
        <w:t>Велика слика производа</w:t>
      </w:r>
    </w:p>
    <w:p w14:paraId="458393E2" w14:textId="522F0A98" w:rsidR="00504EB8" w:rsidRDefault="00504EB8" w:rsidP="00C4453B">
      <w:pPr>
        <w:pStyle w:val="09Unorderedlist"/>
        <w:ind w:left="3330" w:hanging="2970"/>
      </w:pPr>
      <w:proofErr w:type="spellStart"/>
      <w:r>
        <w:t>Назив</w:t>
      </w:r>
      <w:proofErr w:type="spellEnd"/>
      <w:r>
        <w:t xml:space="preserve"> </w:t>
      </w:r>
      <w:proofErr w:type="spellStart"/>
      <w:r>
        <w:t>производа</w:t>
      </w:r>
      <w:proofErr w:type="spellEnd"/>
    </w:p>
    <w:p w14:paraId="63CD0C35" w14:textId="7C0E7BE3" w:rsidR="00504EB8" w:rsidRDefault="00504EB8" w:rsidP="00C4453B">
      <w:pPr>
        <w:pStyle w:val="09Unorderedlist"/>
        <w:ind w:left="3330" w:hanging="2970"/>
      </w:pPr>
      <w:proofErr w:type="spellStart"/>
      <w:r>
        <w:t>Цена</w:t>
      </w:r>
      <w:proofErr w:type="spellEnd"/>
      <w:r>
        <w:t xml:space="preserve"> у </w:t>
      </w:r>
      <w:proofErr w:type="spellStart"/>
      <w:r>
        <w:t>доларима</w:t>
      </w:r>
      <w:proofErr w:type="spellEnd"/>
    </w:p>
    <w:p w14:paraId="4C5A358E" w14:textId="54706850" w:rsidR="00504EB8" w:rsidRDefault="00504EB8" w:rsidP="00C4453B">
      <w:pPr>
        <w:pStyle w:val="09Unorderedlist"/>
        <w:ind w:left="3330" w:hanging="2970"/>
      </w:pPr>
      <w:proofErr w:type="spellStart"/>
      <w:r>
        <w:t>Оцена</w:t>
      </w:r>
      <w:proofErr w:type="spellEnd"/>
      <w:r>
        <w:t xml:space="preserve"> </w:t>
      </w:r>
      <w:proofErr w:type="spellStart"/>
      <w:r>
        <w:t>производа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бројем</w:t>
      </w:r>
      <w:proofErr w:type="spellEnd"/>
      <w:r>
        <w:t xml:space="preserve"> </w:t>
      </w:r>
      <w:proofErr w:type="spellStart"/>
      <w:r>
        <w:t>гласова</w:t>
      </w:r>
      <w:proofErr w:type="spellEnd"/>
    </w:p>
    <w:p w14:paraId="3BC55C6E" w14:textId="066CD9CA" w:rsidR="00504EB8" w:rsidRDefault="00504EB8" w:rsidP="00C4453B">
      <w:pPr>
        <w:pStyle w:val="09Unorderedlist"/>
        <w:ind w:left="3330" w:hanging="2970"/>
      </w:pPr>
      <w:proofErr w:type="spellStart"/>
      <w:r>
        <w:t>Категорија</w:t>
      </w:r>
      <w:proofErr w:type="spellEnd"/>
      <w:r>
        <w:t xml:space="preserve"> </w:t>
      </w:r>
      <w:proofErr w:type="spellStart"/>
      <w:r>
        <w:t>производа</w:t>
      </w:r>
      <w:proofErr w:type="spellEnd"/>
    </w:p>
    <w:p w14:paraId="1D77CB9E" w14:textId="28AA0994" w:rsidR="00504EB8" w:rsidRDefault="00504EB8" w:rsidP="00C4453B">
      <w:pPr>
        <w:pStyle w:val="09Unorderedlist"/>
        <w:ind w:left="3330" w:hanging="2970"/>
      </w:pPr>
      <w:proofErr w:type="spellStart"/>
      <w:r>
        <w:t>Опис</w:t>
      </w:r>
      <w:proofErr w:type="spellEnd"/>
      <w:r>
        <w:t xml:space="preserve"> </w:t>
      </w:r>
      <w:proofErr w:type="spellStart"/>
      <w:r>
        <w:t>производа</w:t>
      </w:r>
      <w:proofErr w:type="spellEnd"/>
    </w:p>
    <w:p w14:paraId="17CB3635" w14:textId="55D735F2" w:rsidR="00504EB8" w:rsidRDefault="00504EB8" w:rsidP="00C4453B">
      <w:pPr>
        <w:pStyle w:val="09Unorderedlist"/>
        <w:ind w:left="3330" w:hanging="2970"/>
      </w:pPr>
      <w:proofErr w:type="spellStart"/>
      <w:r>
        <w:t>Дугме</w:t>
      </w:r>
      <w:proofErr w:type="spellEnd"/>
      <w:r>
        <w:t xml:space="preserve"> „</w:t>
      </w:r>
      <w:proofErr w:type="spellStart"/>
      <w:r>
        <w:t>Додај</w:t>
      </w:r>
      <w:proofErr w:type="spellEnd"/>
      <w:r>
        <w:t xml:space="preserve"> у </w:t>
      </w:r>
      <w:proofErr w:type="spellStart"/>
      <w:r>
        <w:t>корпу</w:t>
      </w:r>
      <w:proofErr w:type="spellEnd"/>
      <w:r>
        <w:t>“</w:t>
      </w:r>
    </w:p>
    <w:p w14:paraId="69EB3F81" w14:textId="1CCCFCBB" w:rsidR="00504EB8" w:rsidRDefault="00504EB8" w:rsidP="00C4453B">
      <w:pPr>
        <w:pStyle w:val="09Unorderedlist"/>
        <w:ind w:left="3330" w:hanging="2970"/>
      </w:pPr>
      <w:proofErr w:type="spellStart"/>
      <w:r>
        <w:t>Дугме</w:t>
      </w:r>
      <w:proofErr w:type="spellEnd"/>
      <w:r>
        <w:t xml:space="preserve"> „</w:t>
      </w:r>
      <w:proofErr w:type="spellStart"/>
      <w:r>
        <w:t>Дели</w:t>
      </w:r>
      <w:proofErr w:type="spellEnd"/>
      <w:r>
        <w:t>“</w:t>
      </w:r>
    </w:p>
    <w:p w14:paraId="00F0372C" w14:textId="7E807A9A" w:rsidR="00504EB8" w:rsidRDefault="00504EB8" w:rsidP="00C4453B">
      <w:pPr>
        <w:pStyle w:val="09Unorderedlist"/>
        <w:ind w:left="3330" w:hanging="2970"/>
      </w:pPr>
      <w:proofErr w:type="spellStart"/>
      <w:r>
        <w:t>Хоризонтална</w:t>
      </w:r>
      <w:proofErr w:type="spellEnd"/>
      <w:r>
        <w:t xml:space="preserve"> </w:t>
      </w:r>
      <w:proofErr w:type="spellStart"/>
      <w:r>
        <w:t>листа</w:t>
      </w:r>
      <w:proofErr w:type="spellEnd"/>
      <w:r>
        <w:t xml:space="preserve"> </w:t>
      </w:r>
      <w:proofErr w:type="spellStart"/>
      <w:r>
        <w:t>сродних</w:t>
      </w:r>
      <w:proofErr w:type="spellEnd"/>
      <w:r>
        <w:t xml:space="preserve"> </w:t>
      </w:r>
      <w:proofErr w:type="spellStart"/>
      <w:r>
        <w:t>производа</w:t>
      </w:r>
      <w:proofErr w:type="spellEnd"/>
      <w:r>
        <w:t xml:space="preserve"> (cross-sell)</w:t>
      </w:r>
    </w:p>
    <w:p w14:paraId="1A813767" w14:textId="77777777" w:rsidR="00504EB8" w:rsidRDefault="00504EB8" w:rsidP="00504EB8">
      <w:pPr>
        <w:pStyle w:val="08Pasus"/>
      </w:pPr>
      <w:r>
        <w:t>User Stories:</w:t>
      </w:r>
    </w:p>
    <w:p w14:paraId="6A372888" w14:textId="0499173F" w:rsidR="00504EB8" w:rsidRDefault="00504EB8" w:rsidP="00C4453B">
      <w:pPr>
        <w:pStyle w:val="09Unorderedlist"/>
        <w:ind w:left="3330" w:hanging="2970"/>
      </w:pPr>
      <w:r>
        <w:t>US-6: Преглед детаља производа</w:t>
      </w:r>
    </w:p>
    <w:p w14:paraId="611AE500" w14:textId="06138B51" w:rsidR="00504EB8" w:rsidRDefault="00504EB8" w:rsidP="00C4453B">
      <w:pPr>
        <w:pStyle w:val="09Unorderedlist"/>
        <w:ind w:left="3330" w:hanging="2970"/>
      </w:pPr>
      <w:r>
        <w:t xml:space="preserve">US-7: </w:t>
      </w:r>
      <w:proofErr w:type="spellStart"/>
      <w:r>
        <w:t>Додавање</w:t>
      </w:r>
      <w:proofErr w:type="spellEnd"/>
      <w:r>
        <w:t xml:space="preserve"> у </w:t>
      </w:r>
      <w:proofErr w:type="spellStart"/>
      <w:r>
        <w:t>корпу</w:t>
      </w:r>
      <w:proofErr w:type="spellEnd"/>
    </w:p>
    <w:p w14:paraId="5FD00F42" w14:textId="091BD40C" w:rsidR="00504EB8" w:rsidRDefault="00504EB8" w:rsidP="00C4453B">
      <w:pPr>
        <w:pStyle w:val="09Unorderedlist"/>
        <w:ind w:left="3330" w:hanging="2970"/>
      </w:pPr>
      <w:r>
        <w:t xml:space="preserve">US-11: </w:t>
      </w:r>
      <w:proofErr w:type="spellStart"/>
      <w:r>
        <w:t>Дељење</w:t>
      </w:r>
      <w:proofErr w:type="spellEnd"/>
      <w:r>
        <w:t xml:space="preserve"> </w:t>
      </w:r>
      <w:proofErr w:type="spellStart"/>
      <w:r>
        <w:t>производа</w:t>
      </w:r>
      <w:proofErr w:type="spellEnd"/>
    </w:p>
    <w:p w14:paraId="4BE64426" w14:textId="77777777" w:rsidR="00504EB8" w:rsidRDefault="00504EB8" w:rsidP="00504EB8">
      <w:pPr>
        <w:pStyle w:val="08Pasus"/>
      </w:pPr>
      <w:r>
        <w:t>Функционални захтеви:</w:t>
      </w:r>
    </w:p>
    <w:p w14:paraId="5BD1323B" w14:textId="7360C928" w:rsidR="00504EB8" w:rsidRDefault="00504EB8" w:rsidP="00504EB8">
      <w:pPr>
        <w:pStyle w:val="09Unorderedlist"/>
        <w:tabs>
          <w:tab w:val="left" w:pos="3330"/>
        </w:tabs>
        <w:ind w:left="3600" w:hanging="720"/>
      </w:pPr>
      <w:proofErr w:type="spellStart"/>
      <w:r>
        <w:t>Дохватање</w:t>
      </w:r>
      <w:proofErr w:type="spellEnd"/>
      <w:r>
        <w:t xml:space="preserve"> детаља производа по идентификатору</w:t>
      </w:r>
    </w:p>
    <w:p w14:paraId="0380E5C4" w14:textId="40BF47BD" w:rsidR="00504EB8" w:rsidRDefault="00504EB8" w:rsidP="00504EB8">
      <w:pPr>
        <w:pStyle w:val="09Unorderedlist"/>
        <w:tabs>
          <w:tab w:val="left" w:pos="3330"/>
        </w:tabs>
        <w:ind w:left="3600" w:hanging="720"/>
      </w:pPr>
      <w:proofErr w:type="spellStart"/>
      <w:r>
        <w:t>Дохватање</w:t>
      </w:r>
      <w:proofErr w:type="spellEnd"/>
      <w:r>
        <w:t xml:space="preserve"> </w:t>
      </w:r>
      <w:proofErr w:type="spellStart"/>
      <w:r>
        <w:t>сродних</w:t>
      </w:r>
      <w:proofErr w:type="spellEnd"/>
      <w:r>
        <w:t xml:space="preserve"> </w:t>
      </w:r>
      <w:proofErr w:type="spellStart"/>
      <w:r>
        <w:t>производа</w:t>
      </w:r>
      <w:proofErr w:type="spellEnd"/>
      <w:r>
        <w:t xml:space="preserve"> </w:t>
      </w:r>
      <w:proofErr w:type="spellStart"/>
      <w:r>
        <w:t>исте</w:t>
      </w:r>
      <w:proofErr w:type="spellEnd"/>
      <w:r>
        <w:t xml:space="preserve"> </w:t>
      </w:r>
      <w:proofErr w:type="spellStart"/>
      <w:r>
        <w:t>категорије</w:t>
      </w:r>
      <w:proofErr w:type="spellEnd"/>
    </w:p>
    <w:p w14:paraId="02FB4C00" w14:textId="1DD1C8AE" w:rsidR="00504EB8" w:rsidRDefault="00504EB8" w:rsidP="00504EB8">
      <w:pPr>
        <w:pStyle w:val="09Unorderedlist"/>
        <w:tabs>
          <w:tab w:val="left" w:pos="3330"/>
        </w:tabs>
        <w:ind w:left="3600" w:hanging="720"/>
      </w:pPr>
      <w:proofErr w:type="spellStart"/>
      <w:r>
        <w:t>Додавање</w:t>
      </w:r>
      <w:proofErr w:type="spellEnd"/>
      <w:r>
        <w:t xml:space="preserve"> </w:t>
      </w:r>
      <w:proofErr w:type="spellStart"/>
      <w:r>
        <w:t>производа</w:t>
      </w:r>
      <w:proofErr w:type="spellEnd"/>
      <w:r>
        <w:t xml:space="preserve"> у </w:t>
      </w:r>
      <w:proofErr w:type="spellStart"/>
      <w:r>
        <w:t>корпу</w:t>
      </w:r>
      <w:proofErr w:type="spellEnd"/>
    </w:p>
    <w:p w14:paraId="7D9F4D86" w14:textId="3F99DE19" w:rsidR="00504EB8" w:rsidRDefault="00504EB8" w:rsidP="00504EB8">
      <w:pPr>
        <w:pStyle w:val="09Unorderedlist"/>
        <w:tabs>
          <w:tab w:val="left" w:pos="3330"/>
        </w:tabs>
        <w:ind w:left="3600" w:hanging="720"/>
      </w:pPr>
      <w:proofErr w:type="spellStart"/>
      <w:r>
        <w:t>Дељење</w:t>
      </w:r>
      <w:proofErr w:type="spellEnd"/>
      <w:r>
        <w:t xml:space="preserve"> </w:t>
      </w:r>
      <w:proofErr w:type="spellStart"/>
      <w:r>
        <w:t>информација</w:t>
      </w:r>
      <w:proofErr w:type="spellEnd"/>
      <w:r>
        <w:t xml:space="preserve"> о </w:t>
      </w:r>
      <w:proofErr w:type="spellStart"/>
      <w:r>
        <w:t>производу</w:t>
      </w:r>
      <w:proofErr w:type="spellEnd"/>
    </w:p>
    <w:p w14:paraId="636E105B" w14:textId="0EA57621" w:rsidR="00504EB8" w:rsidRDefault="00504EB8" w:rsidP="00504EB8">
      <w:pPr>
        <w:pStyle w:val="09Unorderedlist"/>
        <w:tabs>
          <w:tab w:val="left" w:pos="3330"/>
        </w:tabs>
        <w:ind w:left="3600" w:hanging="720"/>
      </w:pPr>
      <w:proofErr w:type="spellStart"/>
      <w:r>
        <w:t>Снимање</w:t>
      </w:r>
      <w:proofErr w:type="spellEnd"/>
      <w:r>
        <w:t xml:space="preserve"> </w:t>
      </w:r>
      <w:proofErr w:type="spellStart"/>
      <w:r>
        <w:t>производа</w:t>
      </w:r>
      <w:proofErr w:type="spellEnd"/>
      <w:r>
        <w:t xml:space="preserve"> у </w:t>
      </w:r>
      <w:proofErr w:type="spellStart"/>
      <w:r>
        <w:t>историју</w:t>
      </w:r>
      <w:proofErr w:type="spellEnd"/>
      <w:r>
        <w:t xml:space="preserve"> </w:t>
      </w:r>
      <w:proofErr w:type="spellStart"/>
      <w:r>
        <w:t>прегледаних</w:t>
      </w:r>
      <w:proofErr w:type="spellEnd"/>
    </w:p>
    <w:p w14:paraId="10765B96" w14:textId="77777777" w:rsidR="00504EB8" w:rsidRDefault="00504EB8" w:rsidP="00504EB8">
      <w:pPr>
        <w:pStyle w:val="08Pasus"/>
        <w:ind w:left="2070" w:firstLine="720"/>
      </w:pPr>
      <w:r>
        <w:t>UX понашање:</w:t>
      </w:r>
    </w:p>
    <w:p w14:paraId="27A44BE1" w14:textId="420192E9" w:rsidR="00504EB8" w:rsidRDefault="00504EB8" w:rsidP="00C4453B">
      <w:pPr>
        <w:pStyle w:val="09Unorderedlist"/>
        <w:ind w:left="3330" w:hanging="450"/>
      </w:pPr>
      <w:proofErr w:type="spellStart"/>
      <w:r>
        <w:t>Слика</w:t>
      </w:r>
      <w:proofErr w:type="spellEnd"/>
      <w:r>
        <w:t xml:space="preserve"> </w:t>
      </w:r>
      <w:proofErr w:type="spellStart"/>
      <w:r>
        <w:t>производа</w:t>
      </w:r>
      <w:proofErr w:type="spellEnd"/>
      <w:r>
        <w:t xml:space="preserve"> </w:t>
      </w:r>
      <w:proofErr w:type="spellStart"/>
      <w:r>
        <w:t>заузима</w:t>
      </w:r>
      <w:proofErr w:type="spellEnd"/>
      <w:r>
        <w:t xml:space="preserve"> </w:t>
      </w:r>
      <w:proofErr w:type="spellStart"/>
      <w:r>
        <w:t>горњи</w:t>
      </w:r>
      <w:proofErr w:type="spellEnd"/>
      <w:r>
        <w:t xml:space="preserve"> </w:t>
      </w:r>
      <w:proofErr w:type="spellStart"/>
      <w:r>
        <w:t>dio</w:t>
      </w:r>
      <w:proofErr w:type="spellEnd"/>
      <w:r>
        <w:t xml:space="preserve"> </w:t>
      </w:r>
      <w:proofErr w:type="spellStart"/>
      <w:r>
        <w:t>екрана</w:t>
      </w:r>
      <w:proofErr w:type="spellEnd"/>
      <w:r>
        <w:t xml:space="preserve"> са могућношћу скроловања надоле</w:t>
      </w:r>
    </w:p>
    <w:p w14:paraId="64FFCE07" w14:textId="7BC84607" w:rsidR="00504EB8" w:rsidRDefault="00504EB8" w:rsidP="00C4453B">
      <w:pPr>
        <w:pStyle w:val="09Unorderedlist"/>
        <w:ind w:left="3330" w:hanging="450"/>
      </w:pPr>
      <w:proofErr w:type="spellStart"/>
      <w:r>
        <w:t>Дугме</w:t>
      </w:r>
      <w:proofErr w:type="spellEnd"/>
      <w:r>
        <w:t xml:space="preserve"> „</w:t>
      </w:r>
      <w:proofErr w:type="spellStart"/>
      <w:r>
        <w:t>Додај</w:t>
      </w:r>
      <w:proofErr w:type="spellEnd"/>
      <w:r>
        <w:t xml:space="preserve"> у </w:t>
      </w:r>
      <w:proofErr w:type="spellStart"/>
      <w:r>
        <w:t>корпу</w:t>
      </w:r>
      <w:proofErr w:type="spellEnd"/>
      <w:r>
        <w:t xml:space="preserve">“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доступно</w:t>
      </w:r>
      <w:proofErr w:type="spellEnd"/>
      <w:r>
        <w:t xml:space="preserve"> </w:t>
      </w:r>
      <w:proofErr w:type="spellStart"/>
      <w:r>
        <w:t>само</w:t>
      </w:r>
      <w:proofErr w:type="spellEnd"/>
      <w:r>
        <w:t xml:space="preserve"> </w:t>
      </w:r>
      <w:proofErr w:type="spellStart"/>
      <w:r>
        <w:t>пријављеним</w:t>
      </w:r>
      <w:proofErr w:type="spellEnd"/>
      <w:r>
        <w:t xml:space="preserve"> </w:t>
      </w:r>
      <w:proofErr w:type="spellStart"/>
      <w:r>
        <w:t>корисницима</w:t>
      </w:r>
      <w:proofErr w:type="spellEnd"/>
      <w:r>
        <w:t xml:space="preserve">; </w:t>
      </w:r>
      <w:proofErr w:type="spellStart"/>
      <w:r>
        <w:t>непријављеним</w:t>
      </w:r>
      <w:proofErr w:type="spellEnd"/>
      <w:r>
        <w:t xml:space="preserve"> </w:t>
      </w:r>
      <w:proofErr w:type="spellStart"/>
      <w:r>
        <w:t>навигира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екран</w:t>
      </w:r>
      <w:proofErr w:type="spellEnd"/>
      <w:r>
        <w:t xml:space="preserve"> </w:t>
      </w:r>
      <w:proofErr w:type="spellStart"/>
      <w:r>
        <w:t>пријаве</w:t>
      </w:r>
      <w:proofErr w:type="spellEnd"/>
    </w:p>
    <w:p w14:paraId="448FD3D6" w14:textId="4960957F" w:rsidR="00504EB8" w:rsidRDefault="00504EB8" w:rsidP="00C4453B">
      <w:pPr>
        <w:pStyle w:val="09Unorderedlist"/>
        <w:ind w:left="3330" w:hanging="450"/>
      </w:pPr>
      <w:proofErr w:type="spellStart"/>
      <w:r>
        <w:t>Кликом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сродни</w:t>
      </w:r>
      <w:proofErr w:type="spellEnd"/>
      <w:r>
        <w:t xml:space="preserve"> </w:t>
      </w:r>
      <w:proofErr w:type="spellStart"/>
      <w:r>
        <w:t>производ</w:t>
      </w:r>
      <w:proofErr w:type="spellEnd"/>
      <w:r>
        <w:t xml:space="preserve"> </w:t>
      </w:r>
      <w:proofErr w:type="spellStart"/>
      <w:r>
        <w:t>врши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навигација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детаљни</w:t>
      </w:r>
      <w:proofErr w:type="spellEnd"/>
      <w:r>
        <w:t xml:space="preserve"> </w:t>
      </w:r>
      <w:proofErr w:type="spellStart"/>
      <w:r>
        <w:t>приказ</w:t>
      </w:r>
      <w:proofErr w:type="spellEnd"/>
      <w:r>
        <w:t xml:space="preserve"> </w:t>
      </w:r>
      <w:proofErr w:type="spellStart"/>
      <w:r>
        <w:t>тог</w:t>
      </w:r>
      <w:proofErr w:type="spellEnd"/>
      <w:r>
        <w:t xml:space="preserve"> </w:t>
      </w:r>
      <w:proofErr w:type="spellStart"/>
      <w:r>
        <w:t>производа</w:t>
      </w:r>
      <w:proofErr w:type="spellEnd"/>
    </w:p>
    <w:p w14:paraId="5CBE84CB" w14:textId="4972C66E" w:rsidR="00504EB8" w:rsidRDefault="00504EB8" w:rsidP="00C4453B">
      <w:pPr>
        <w:pStyle w:val="09Unorderedlist"/>
        <w:ind w:left="3330" w:hanging="450"/>
      </w:pPr>
      <w:proofErr w:type="spellStart"/>
      <w:r>
        <w:t>Дугме</w:t>
      </w:r>
      <w:proofErr w:type="spellEnd"/>
      <w:r>
        <w:t xml:space="preserve"> „</w:t>
      </w:r>
      <w:proofErr w:type="spellStart"/>
      <w:r>
        <w:t>Дели</w:t>
      </w:r>
      <w:proofErr w:type="spellEnd"/>
      <w:r>
        <w:t xml:space="preserve">“ </w:t>
      </w:r>
      <w:proofErr w:type="spellStart"/>
      <w:r>
        <w:t>отвара</w:t>
      </w:r>
      <w:proofErr w:type="spellEnd"/>
      <w:r>
        <w:t xml:space="preserve"> </w:t>
      </w:r>
      <w:proofErr w:type="spellStart"/>
      <w:r>
        <w:t>нативни</w:t>
      </w:r>
      <w:proofErr w:type="spellEnd"/>
      <w:r>
        <w:t xml:space="preserve"> Share </w:t>
      </w:r>
      <w:proofErr w:type="spellStart"/>
      <w:r>
        <w:t>дијалог</w:t>
      </w:r>
      <w:proofErr w:type="spellEnd"/>
      <w:r>
        <w:t xml:space="preserve"> </w:t>
      </w:r>
      <w:proofErr w:type="spellStart"/>
      <w:r>
        <w:t>уређаја</w:t>
      </w:r>
      <w:proofErr w:type="spellEnd"/>
    </w:p>
    <w:p w14:paraId="13F9479A" w14:textId="77777777" w:rsidR="00504EB8" w:rsidRDefault="00504EB8" w:rsidP="00504EB8"/>
    <w:p w14:paraId="5D3C88FB" w14:textId="3F56B08A" w:rsidR="00504EB8" w:rsidRDefault="007B2039" w:rsidP="00504EB8">
      <w:pPr>
        <w:pStyle w:val="Heading2"/>
      </w:pPr>
      <w:bookmarkStart w:id="74" w:name="_Toc225757614"/>
      <w:bookmarkStart w:id="75" w:name="_Toc225872845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BBF6636" wp14:editId="4FEC574B">
                <wp:simplePos x="0" y="0"/>
                <wp:positionH relativeFrom="column">
                  <wp:posOffset>3535045</wp:posOffset>
                </wp:positionH>
                <wp:positionV relativeFrom="paragraph">
                  <wp:posOffset>3926205</wp:posOffset>
                </wp:positionV>
                <wp:extent cx="1558925" cy="635"/>
                <wp:effectExtent l="0" t="0" r="0" b="0"/>
                <wp:wrapTopAndBottom/>
                <wp:docPr id="3642709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89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CC4437A" w14:textId="2C19BAE5" w:rsidR="007B2039" w:rsidRPr="00D66776" w:rsidRDefault="007B2039" w:rsidP="007B2039">
                            <w:pPr>
                              <w:pStyle w:val="Caption"/>
                              <w:rPr>
                                <w:b/>
                                <w:noProof/>
                                <w:color w:val="auto"/>
                                <w:sz w:val="28"/>
                              </w:rPr>
                            </w:pPr>
                            <w:r>
                              <w:t>Слика 6.5.1.3  Екран корпе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BF6636" id="_x0000_s1031" type="#_x0000_t202" style="position:absolute;left:0;text-align:left;margin-left:278.35pt;margin-top:309.15pt;width:122.75pt;height:.0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" stroked="f">
                <v:textbox style="mso-fit-shape-to-text:t" inset="0,0,0,0">
                  <w:txbxContent>
                    <w:p w14:paraId="4CC4437A" w14:textId="2C19BAE5" w:rsidR="007B2039" w:rsidRPr="00D66776" w:rsidRDefault="007B2039" w:rsidP="007B2039">
                      <w:pPr>
                        <w:pStyle w:val="Caption"/>
                        <w:rPr>
                          <w:b/>
                          <w:noProof/>
                          <w:color w:val="auto"/>
                          <w:sz w:val="28"/>
                        </w:rPr>
                      </w:pPr>
                      <w:r>
                        <w:t>Слика 6.5.1.3  Екран корпе 3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504EB8">
        <w:rPr>
          <w:noProof/>
        </w:rPr>
        <w:drawing>
          <wp:anchor distT="0" distB="0" distL="114300" distR="114300" simplePos="0" relativeHeight="251673600" behindDoc="0" locked="0" layoutInCell="1" allowOverlap="1" wp14:anchorId="0D59D18A" wp14:editId="72A0FBE1">
            <wp:simplePos x="0" y="0"/>
            <wp:positionH relativeFrom="column">
              <wp:posOffset>3535045</wp:posOffset>
            </wp:positionH>
            <wp:positionV relativeFrom="paragraph">
              <wp:posOffset>401339</wp:posOffset>
            </wp:positionV>
            <wp:extent cx="1558925" cy="3467735"/>
            <wp:effectExtent l="0" t="0" r="3175" b="0"/>
            <wp:wrapTopAndBottom/>
            <wp:docPr id="13625648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8925" cy="346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1AADE95" wp14:editId="3B7C8648">
                <wp:simplePos x="0" y="0"/>
                <wp:positionH relativeFrom="column">
                  <wp:posOffset>1827530</wp:posOffset>
                </wp:positionH>
                <wp:positionV relativeFrom="paragraph">
                  <wp:posOffset>3993515</wp:posOffset>
                </wp:positionV>
                <wp:extent cx="1593850" cy="635"/>
                <wp:effectExtent l="0" t="0" r="0" b="0"/>
                <wp:wrapTopAndBottom/>
                <wp:docPr id="15501486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38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92AC1BA" w14:textId="5B1E46DE" w:rsidR="007B2039" w:rsidRPr="0089584D" w:rsidRDefault="007B2039" w:rsidP="007B2039">
                            <w:pPr>
                              <w:pStyle w:val="Caption"/>
                              <w:rPr>
                                <w:b/>
                                <w:noProof/>
                                <w:color w:val="auto"/>
                                <w:sz w:val="28"/>
                              </w:rPr>
                            </w:pPr>
                            <w:r>
                              <w:t>Слика 6.5.1.2  Екран корпе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AADE95" id="_x0000_s1032" type="#_x0000_t202" style="position:absolute;left:0;text-align:left;margin-left:143.9pt;margin-top:314.45pt;width:125.5pt;height:.0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" stroked="f">
                <v:textbox style="mso-fit-shape-to-text:t" inset="0,0,0,0">
                  <w:txbxContent>
                    <w:p w14:paraId="592AC1BA" w14:textId="5B1E46DE" w:rsidR="007B2039" w:rsidRPr="0089584D" w:rsidRDefault="007B2039" w:rsidP="007B2039">
                      <w:pPr>
                        <w:pStyle w:val="Caption"/>
                        <w:rPr>
                          <w:b/>
                          <w:noProof/>
                          <w:color w:val="auto"/>
                          <w:sz w:val="28"/>
                        </w:rPr>
                      </w:pPr>
                      <w:r>
                        <w:t>Слика 6.5.1.2  Екран корпе 2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504EB8">
        <w:rPr>
          <w:noProof/>
        </w:rPr>
        <w:drawing>
          <wp:anchor distT="0" distB="0" distL="114300" distR="114300" simplePos="0" relativeHeight="251672576" behindDoc="0" locked="0" layoutInCell="1" allowOverlap="1" wp14:anchorId="274B2804" wp14:editId="079823C5">
            <wp:simplePos x="0" y="0"/>
            <wp:positionH relativeFrom="column">
              <wp:posOffset>1827530</wp:posOffset>
            </wp:positionH>
            <wp:positionV relativeFrom="paragraph">
              <wp:posOffset>390525</wp:posOffset>
            </wp:positionV>
            <wp:extent cx="1593850" cy="3545840"/>
            <wp:effectExtent l="0" t="0" r="6350" b="0"/>
            <wp:wrapTopAndBottom/>
            <wp:docPr id="8442520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3850" cy="354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D46F276" wp14:editId="43CED1F1">
                <wp:simplePos x="0" y="0"/>
                <wp:positionH relativeFrom="column">
                  <wp:posOffset>0</wp:posOffset>
                </wp:positionH>
                <wp:positionV relativeFrom="paragraph">
                  <wp:posOffset>3976370</wp:posOffset>
                </wp:positionV>
                <wp:extent cx="1598930" cy="635"/>
                <wp:effectExtent l="0" t="0" r="0" b="0"/>
                <wp:wrapTopAndBottom/>
                <wp:docPr id="78729495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89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5E55F39" w14:textId="4B9619A1" w:rsidR="007B2039" w:rsidRPr="00AB02FD" w:rsidRDefault="007B2039" w:rsidP="007B2039">
                            <w:pPr>
                              <w:pStyle w:val="Caption"/>
                              <w:rPr>
                                <w:b/>
                                <w:noProof/>
                                <w:color w:val="auto"/>
                                <w:sz w:val="28"/>
                              </w:rPr>
                            </w:pPr>
                            <w:r>
                              <w:t>Слика 6.5.1.1  Екран корпе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46F276" id="_x0000_s1033" type="#_x0000_t202" style="position:absolute;left:0;text-align:left;margin-left:0;margin-top:313.1pt;width:125.9pt;height:.0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" stroked="f">
                <v:textbox style="mso-fit-shape-to-text:t" inset="0,0,0,0">
                  <w:txbxContent>
                    <w:p w14:paraId="15E55F39" w14:textId="4B9619A1" w:rsidR="007B2039" w:rsidRPr="00AB02FD" w:rsidRDefault="007B2039" w:rsidP="007B2039">
                      <w:pPr>
                        <w:pStyle w:val="Caption"/>
                        <w:rPr>
                          <w:b/>
                          <w:noProof/>
                          <w:color w:val="auto"/>
                          <w:sz w:val="28"/>
                        </w:rPr>
                      </w:pPr>
                      <w:r>
                        <w:t>Слика 6.5.1.1  Екран корпе 1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504EB8">
        <w:rPr>
          <w:noProof/>
        </w:rPr>
        <w:drawing>
          <wp:anchor distT="0" distB="0" distL="114300" distR="114300" simplePos="0" relativeHeight="251671552" behindDoc="0" locked="0" layoutInCell="1" allowOverlap="1" wp14:anchorId="06F20BEF" wp14:editId="7A00B120">
            <wp:simplePos x="0" y="0"/>
            <wp:positionH relativeFrom="margin">
              <wp:align>left</wp:align>
            </wp:positionH>
            <wp:positionV relativeFrom="paragraph">
              <wp:posOffset>362934</wp:posOffset>
            </wp:positionV>
            <wp:extent cx="1598930" cy="3556635"/>
            <wp:effectExtent l="0" t="0" r="1270" b="5715"/>
            <wp:wrapTopAndBottom/>
            <wp:docPr id="6425168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2133" cy="356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4EB8">
        <w:t>Екран корпе</w:t>
      </w:r>
      <w:bookmarkEnd w:id="74"/>
      <w:bookmarkEnd w:id="75"/>
    </w:p>
    <w:p w14:paraId="765FDB33" w14:textId="055CA607" w:rsidR="00504EB8" w:rsidRDefault="00504EB8" w:rsidP="00504EB8">
      <w:pPr>
        <w:pStyle w:val="Heading3"/>
      </w:pPr>
      <w:bookmarkStart w:id="76" w:name="_Toc225757615"/>
      <w:bookmarkStart w:id="77" w:name="_Toc225872846"/>
      <w:r>
        <w:t xml:space="preserve">Wireframe </w:t>
      </w:r>
      <w:proofErr w:type="spellStart"/>
      <w:r>
        <w:t>опис</w:t>
      </w:r>
      <w:proofErr w:type="spellEnd"/>
      <w:r>
        <w:t>:</w:t>
      </w:r>
      <w:bookmarkEnd w:id="76"/>
      <w:bookmarkEnd w:id="77"/>
    </w:p>
    <w:p w14:paraId="56692172" w14:textId="5244E9A2" w:rsidR="00504EB8" w:rsidRDefault="00504EB8" w:rsidP="00504EB8">
      <w:pPr>
        <w:pStyle w:val="08Pasus"/>
      </w:pPr>
      <w:r>
        <w:t>Екран садржи:</w:t>
      </w:r>
    </w:p>
    <w:p w14:paraId="1A34FE3D" w14:textId="31175835" w:rsidR="00504EB8" w:rsidRDefault="00504EB8" w:rsidP="00C4453B">
      <w:pPr>
        <w:pStyle w:val="09Unorderedlist"/>
      </w:pPr>
      <w:proofErr w:type="spellStart"/>
      <w:r>
        <w:t>Листа</w:t>
      </w:r>
      <w:proofErr w:type="spellEnd"/>
      <w:r>
        <w:t xml:space="preserve"> </w:t>
      </w:r>
      <w:proofErr w:type="spellStart"/>
      <w:r>
        <w:t>производа</w:t>
      </w:r>
      <w:proofErr w:type="spellEnd"/>
      <w:r>
        <w:t xml:space="preserve"> у </w:t>
      </w:r>
      <w:proofErr w:type="spellStart"/>
      <w:r>
        <w:t>корпи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сликом</w:t>
      </w:r>
      <w:proofErr w:type="spellEnd"/>
      <w:r>
        <w:t xml:space="preserve">, </w:t>
      </w:r>
      <w:proofErr w:type="spellStart"/>
      <w:r>
        <w:t>називом</w:t>
      </w:r>
      <w:proofErr w:type="spellEnd"/>
      <w:r>
        <w:t xml:space="preserve">, </w:t>
      </w:r>
      <w:proofErr w:type="spellStart"/>
      <w:r>
        <w:t>ценом</w:t>
      </w:r>
      <w:proofErr w:type="spellEnd"/>
      <w:r>
        <w:t xml:space="preserve"> и </w:t>
      </w:r>
      <w:proofErr w:type="spellStart"/>
      <w:r>
        <w:t>количином</w:t>
      </w:r>
      <w:proofErr w:type="spellEnd"/>
    </w:p>
    <w:p w14:paraId="7E0A2C3E" w14:textId="730CEF6E" w:rsidR="00504EB8" w:rsidRDefault="00504EB8" w:rsidP="00C4453B">
      <w:pPr>
        <w:pStyle w:val="09Unorderedlist"/>
      </w:pPr>
      <w:proofErr w:type="spellStart"/>
      <w:r>
        <w:t>Дугмад</w:t>
      </w:r>
      <w:proofErr w:type="spellEnd"/>
      <w:r>
        <w:t xml:space="preserve"> „+“ и „-“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промену</w:t>
      </w:r>
      <w:proofErr w:type="spellEnd"/>
      <w:r>
        <w:t xml:space="preserve"> </w:t>
      </w:r>
      <w:proofErr w:type="spellStart"/>
      <w:r>
        <w:t>количине</w:t>
      </w:r>
      <w:proofErr w:type="spellEnd"/>
    </w:p>
    <w:p w14:paraId="67504EAB" w14:textId="035F42F7" w:rsidR="00504EB8" w:rsidRDefault="00504EB8" w:rsidP="00C4453B">
      <w:pPr>
        <w:pStyle w:val="09Unorderedlist"/>
      </w:pPr>
      <w:proofErr w:type="spellStart"/>
      <w:r>
        <w:t>Укупна</w:t>
      </w:r>
      <w:proofErr w:type="spellEnd"/>
      <w:r>
        <w:t xml:space="preserve"> </w:t>
      </w:r>
      <w:proofErr w:type="spellStart"/>
      <w:r>
        <w:t>цена</w:t>
      </w:r>
      <w:proofErr w:type="spellEnd"/>
      <w:r>
        <w:t xml:space="preserve"> </w:t>
      </w:r>
      <w:proofErr w:type="spellStart"/>
      <w:r>
        <w:t>свих</w:t>
      </w:r>
      <w:proofErr w:type="spellEnd"/>
      <w:r>
        <w:t xml:space="preserve"> </w:t>
      </w:r>
      <w:proofErr w:type="spellStart"/>
      <w:r>
        <w:t>производа</w:t>
      </w:r>
      <w:proofErr w:type="spellEnd"/>
      <w:r>
        <w:t xml:space="preserve"> у </w:t>
      </w:r>
      <w:proofErr w:type="spellStart"/>
      <w:r>
        <w:t>корпи</w:t>
      </w:r>
      <w:proofErr w:type="spellEnd"/>
    </w:p>
    <w:p w14:paraId="0EE6D19D" w14:textId="11EA916D" w:rsidR="00504EB8" w:rsidRDefault="00504EB8" w:rsidP="00C4453B">
      <w:pPr>
        <w:pStyle w:val="09Unorderedlist"/>
      </w:pPr>
      <w:proofErr w:type="spellStart"/>
      <w:r>
        <w:t>Дугме</w:t>
      </w:r>
      <w:proofErr w:type="spellEnd"/>
      <w:r>
        <w:t xml:space="preserve"> „</w:t>
      </w:r>
      <w:proofErr w:type="spellStart"/>
      <w:r>
        <w:t>Обриши</w:t>
      </w:r>
      <w:proofErr w:type="spellEnd"/>
      <w:r>
        <w:t xml:space="preserve"> </w:t>
      </w:r>
      <w:proofErr w:type="spellStart"/>
      <w:r>
        <w:t>корпу</w:t>
      </w:r>
      <w:proofErr w:type="spellEnd"/>
      <w:r>
        <w:t>“</w:t>
      </w:r>
    </w:p>
    <w:p w14:paraId="48041F32" w14:textId="3016D4FE" w:rsidR="00504EB8" w:rsidRDefault="00504EB8" w:rsidP="00C4453B">
      <w:pPr>
        <w:pStyle w:val="09Unorderedlist"/>
      </w:pPr>
      <w:proofErr w:type="spellStart"/>
      <w:r>
        <w:t>Порука</w:t>
      </w:r>
      <w:proofErr w:type="spellEnd"/>
      <w:r>
        <w:t xml:space="preserve"> „</w:t>
      </w:r>
      <w:proofErr w:type="spellStart"/>
      <w:r>
        <w:t>Корпа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празна</w:t>
      </w:r>
      <w:proofErr w:type="spellEnd"/>
      <w:r>
        <w:t xml:space="preserve">“ </w:t>
      </w:r>
      <w:proofErr w:type="spellStart"/>
      <w:r>
        <w:t>ако</w:t>
      </w:r>
      <w:proofErr w:type="spellEnd"/>
      <w:r>
        <w:t xml:space="preserve"> </w:t>
      </w:r>
      <w:proofErr w:type="spellStart"/>
      <w:r>
        <w:t>нема</w:t>
      </w:r>
      <w:proofErr w:type="spellEnd"/>
      <w:r>
        <w:t xml:space="preserve"> </w:t>
      </w:r>
      <w:proofErr w:type="spellStart"/>
      <w:r>
        <w:t>производа</w:t>
      </w:r>
      <w:proofErr w:type="spellEnd"/>
    </w:p>
    <w:p w14:paraId="612D8C9D" w14:textId="4FBD4E3F" w:rsidR="00504EB8" w:rsidRDefault="00504EB8" w:rsidP="00C4453B">
      <w:pPr>
        <w:pStyle w:val="09Unorderedlist"/>
      </w:pPr>
      <w:proofErr w:type="spellStart"/>
      <w:r>
        <w:t>Позив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пријаву</w:t>
      </w:r>
      <w:proofErr w:type="spellEnd"/>
      <w:r>
        <w:t xml:space="preserve"> </w:t>
      </w:r>
      <w:proofErr w:type="spellStart"/>
      <w:r>
        <w:t>ако</w:t>
      </w:r>
      <w:proofErr w:type="spellEnd"/>
      <w:r>
        <w:t xml:space="preserve"> </w:t>
      </w:r>
      <w:proofErr w:type="spellStart"/>
      <w:r>
        <w:t>корисник</w:t>
      </w:r>
      <w:proofErr w:type="spellEnd"/>
      <w:r>
        <w:t xml:space="preserve"> </w:t>
      </w:r>
      <w:proofErr w:type="spellStart"/>
      <w:r>
        <w:t>није</w:t>
      </w:r>
      <w:proofErr w:type="spellEnd"/>
      <w:r>
        <w:t xml:space="preserve"> </w:t>
      </w:r>
      <w:proofErr w:type="spellStart"/>
      <w:r>
        <w:t>пријављен</w:t>
      </w:r>
      <w:proofErr w:type="spellEnd"/>
    </w:p>
    <w:p w14:paraId="2B785FDE" w14:textId="5569BB03" w:rsidR="00504EB8" w:rsidRDefault="00504EB8" w:rsidP="00504EB8">
      <w:pPr>
        <w:pStyle w:val="08Pasus"/>
      </w:pPr>
      <w:r>
        <w:t>User Stories:</w:t>
      </w:r>
    </w:p>
    <w:p w14:paraId="440292A7" w14:textId="52CEC1B9" w:rsidR="00504EB8" w:rsidRDefault="00504EB8" w:rsidP="00C4453B">
      <w:pPr>
        <w:pStyle w:val="09Unorderedlist"/>
      </w:pPr>
      <w:r>
        <w:t xml:space="preserve">US-8: </w:t>
      </w:r>
      <w:proofErr w:type="spellStart"/>
      <w:r>
        <w:t>Управљање</w:t>
      </w:r>
      <w:proofErr w:type="spellEnd"/>
      <w:r>
        <w:t xml:space="preserve"> </w:t>
      </w:r>
      <w:proofErr w:type="spellStart"/>
      <w:r>
        <w:t>корпом</w:t>
      </w:r>
      <w:proofErr w:type="spellEnd"/>
    </w:p>
    <w:p w14:paraId="31C0E3B1" w14:textId="2ED19AC8" w:rsidR="00504EB8" w:rsidRDefault="00504EB8" w:rsidP="00504EB8">
      <w:pPr>
        <w:pStyle w:val="08Pasus"/>
      </w:pPr>
      <w:r>
        <w:t>Функционални захтеви:</w:t>
      </w:r>
    </w:p>
    <w:p w14:paraId="4FEBBAAB" w14:textId="27004791" w:rsidR="00504EB8" w:rsidRDefault="00504EB8" w:rsidP="00C4453B">
      <w:pPr>
        <w:pStyle w:val="09Unorderedlist"/>
      </w:pPr>
      <w:proofErr w:type="spellStart"/>
      <w:r>
        <w:t>Приказ</w:t>
      </w:r>
      <w:proofErr w:type="spellEnd"/>
      <w:r>
        <w:t xml:space="preserve"> </w:t>
      </w:r>
      <w:proofErr w:type="spellStart"/>
      <w:r>
        <w:t>свих</w:t>
      </w:r>
      <w:proofErr w:type="spellEnd"/>
      <w:r>
        <w:t xml:space="preserve"> </w:t>
      </w:r>
      <w:proofErr w:type="spellStart"/>
      <w:r>
        <w:t>производа</w:t>
      </w:r>
      <w:proofErr w:type="spellEnd"/>
      <w:r>
        <w:t xml:space="preserve"> у </w:t>
      </w:r>
      <w:proofErr w:type="spellStart"/>
      <w:r>
        <w:t>корпи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количином</w:t>
      </w:r>
      <w:proofErr w:type="spellEnd"/>
      <w:r>
        <w:t xml:space="preserve"> и </w:t>
      </w:r>
      <w:proofErr w:type="spellStart"/>
      <w:r>
        <w:t>ценом</w:t>
      </w:r>
      <w:proofErr w:type="spellEnd"/>
    </w:p>
    <w:p w14:paraId="216502E5" w14:textId="6317B5F9" w:rsidR="00504EB8" w:rsidRDefault="00504EB8" w:rsidP="00C4453B">
      <w:pPr>
        <w:pStyle w:val="09Unorderedlist"/>
      </w:pPr>
      <w:proofErr w:type="spellStart"/>
      <w:r>
        <w:t>Повећање</w:t>
      </w:r>
      <w:proofErr w:type="spellEnd"/>
      <w:r>
        <w:t xml:space="preserve"> и </w:t>
      </w:r>
      <w:proofErr w:type="spellStart"/>
      <w:r>
        <w:t>смањење</w:t>
      </w:r>
      <w:proofErr w:type="spellEnd"/>
      <w:r>
        <w:t xml:space="preserve"> </w:t>
      </w:r>
      <w:proofErr w:type="spellStart"/>
      <w:r>
        <w:t>количине</w:t>
      </w:r>
      <w:proofErr w:type="spellEnd"/>
      <w:r>
        <w:t xml:space="preserve"> </w:t>
      </w:r>
      <w:proofErr w:type="spellStart"/>
      <w:r>
        <w:t>производа</w:t>
      </w:r>
      <w:proofErr w:type="spellEnd"/>
    </w:p>
    <w:p w14:paraId="3B2CDDB0" w14:textId="480AD170" w:rsidR="00504EB8" w:rsidRDefault="00504EB8" w:rsidP="00C4453B">
      <w:pPr>
        <w:pStyle w:val="09Unorderedlist"/>
      </w:pPr>
      <w:proofErr w:type="spellStart"/>
      <w:r>
        <w:t>Брисање</w:t>
      </w:r>
      <w:proofErr w:type="spellEnd"/>
      <w:r>
        <w:t xml:space="preserve"> </w:t>
      </w:r>
      <w:proofErr w:type="spellStart"/>
      <w:r>
        <w:t>целе</w:t>
      </w:r>
      <w:proofErr w:type="spellEnd"/>
      <w:r>
        <w:t xml:space="preserve"> </w:t>
      </w:r>
      <w:proofErr w:type="spellStart"/>
      <w:r>
        <w:t>корпе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потврдом</w:t>
      </w:r>
      <w:proofErr w:type="spellEnd"/>
    </w:p>
    <w:p w14:paraId="43418241" w14:textId="5494188B" w:rsidR="00504EB8" w:rsidRDefault="00504EB8" w:rsidP="00C4453B">
      <w:pPr>
        <w:pStyle w:val="09Unorderedlist"/>
      </w:pPr>
      <w:proofErr w:type="spellStart"/>
      <w:r>
        <w:t>Израчунавање</w:t>
      </w:r>
      <w:proofErr w:type="spellEnd"/>
      <w:r>
        <w:t xml:space="preserve"> </w:t>
      </w:r>
      <w:proofErr w:type="spellStart"/>
      <w:r>
        <w:t>укупне</w:t>
      </w:r>
      <w:proofErr w:type="spellEnd"/>
      <w:r>
        <w:t xml:space="preserve"> </w:t>
      </w:r>
      <w:proofErr w:type="spellStart"/>
      <w:r>
        <w:t>цене</w:t>
      </w:r>
      <w:proofErr w:type="spellEnd"/>
      <w:r>
        <w:t xml:space="preserve"> </w:t>
      </w:r>
      <w:proofErr w:type="spellStart"/>
      <w:r>
        <w:t>корпе</w:t>
      </w:r>
      <w:proofErr w:type="spellEnd"/>
    </w:p>
    <w:p w14:paraId="432EBEDF" w14:textId="4A797495" w:rsidR="00504EB8" w:rsidRDefault="00504EB8" w:rsidP="00504EB8">
      <w:pPr>
        <w:pStyle w:val="08Pasus"/>
      </w:pPr>
      <w:r>
        <w:t>UX понашање:</w:t>
      </w:r>
    </w:p>
    <w:p w14:paraId="735D40E2" w14:textId="1FAF5A4F" w:rsidR="00504EB8" w:rsidRDefault="00504EB8" w:rsidP="00C4453B">
      <w:pPr>
        <w:pStyle w:val="09Unorderedlist"/>
      </w:pPr>
      <w:proofErr w:type="spellStart"/>
      <w:r>
        <w:lastRenderedPageBreak/>
        <w:t>Количина</w:t>
      </w:r>
      <w:proofErr w:type="spellEnd"/>
      <w:r>
        <w:t xml:space="preserve"> </w:t>
      </w:r>
      <w:proofErr w:type="spellStart"/>
      <w:r>
        <w:t>производа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ићи</w:t>
      </w:r>
      <w:proofErr w:type="spellEnd"/>
      <w:r>
        <w:t xml:space="preserve"> </w:t>
      </w:r>
      <w:proofErr w:type="spellStart"/>
      <w:r>
        <w:t>испод</w:t>
      </w:r>
      <w:proofErr w:type="spellEnd"/>
      <w:r>
        <w:t xml:space="preserve"> 1;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смањивању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0 </w:t>
      </w:r>
      <w:proofErr w:type="spellStart"/>
      <w:r>
        <w:t>производ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уклања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корпе</w:t>
      </w:r>
      <w:proofErr w:type="spellEnd"/>
    </w:p>
    <w:p w14:paraId="5B8F1011" w14:textId="1514CAF4" w:rsidR="00504EB8" w:rsidRDefault="00504EB8" w:rsidP="00C4453B">
      <w:pPr>
        <w:pStyle w:val="09Unorderedlist"/>
      </w:pPr>
      <w:proofErr w:type="spellStart"/>
      <w:r>
        <w:t>Пре</w:t>
      </w:r>
      <w:proofErr w:type="spellEnd"/>
      <w:r>
        <w:t xml:space="preserve"> </w:t>
      </w:r>
      <w:proofErr w:type="spellStart"/>
      <w:r>
        <w:t>брисања</w:t>
      </w:r>
      <w:proofErr w:type="spellEnd"/>
      <w:r>
        <w:t xml:space="preserve"> </w:t>
      </w:r>
      <w:proofErr w:type="spellStart"/>
      <w:r>
        <w:t>корпе</w:t>
      </w:r>
      <w:proofErr w:type="spellEnd"/>
      <w:r>
        <w:t xml:space="preserve"> </w:t>
      </w:r>
      <w:proofErr w:type="spellStart"/>
      <w:r>
        <w:t>приказује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дијалог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потврду</w:t>
      </w:r>
      <w:proofErr w:type="spellEnd"/>
    </w:p>
    <w:p w14:paraId="1A6840A8" w14:textId="6769EB3E" w:rsidR="00504EB8" w:rsidRDefault="00504EB8" w:rsidP="00C4453B">
      <w:pPr>
        <w:pStyle w:val="09Unorderedlist"/>
      </w:pPr>
      <w:proofErr w:type="spellStart"/>
      <w:r>
        <w:t>Непријављеним</w:t>
      </w:r>
      <w:proofErr w:type="spellEnd"/>
      <w:r>
        <w:t xml:space="preserve"> </w:t>
      </w:r>
      <w:proofErr w:type="spellStart"/>
      <w:r>
        <w:t>корисницима</w:t>
      </w:r>
      <w:proofErr w:type="spellEnd"/>
      <w:r>
        <w:t xml:space="preserve"> </w:t>
      </w:r>
      <w:proofErr w:type="spellStart"/>
      <w:r>
        <w:t>приказује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порука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дугметом</w:t>
      </w:r>
      <w:proofErr w:type="spellEnd"/>
      <w:r>
        <w:t xml:space="preserve"> „</w:t>
      </w:r>
      <w:proofErr w:type="spellStart"/>
      <w:r>
        <w:t>Пријавите</w:t>
      </w:r>
      <w:proofErr w:type="spellEnd"/>
      <w:r>
        <w:t xml:space="preserve"> </w:t>
      </w:r>
      <w:proofErr w:type="spellStart"/>
      <w:r>
        <w:t>се</w:t>
      </w:r>
      <w:proofErr w:type="spellEnd"/>
      <w:r>
        <w:t>“</w:t>
      </w:r>
    </w:p>
    <w:p w14:paraId="2C8536C3" w14:textId="0727451D" w:rsidR="00504EB8" w:rsidRDefault="00504EB8" w:rsidP="00C4453B">
      <w:pPr>
        <w:pStyle w:val="09Unorderedlist"/>
      </w:pPr>
      <w:proofErr w:type="spellStart"/>
      <w:r>
        <w:t>Током</w:t>
      </w:r>
      <w:proofErr w:type="spellEnd"/>
      <w:r>
        <w:t xml:space="preserve"> </w:t>
      </w:r>
      <w:proofErr w:type="spellStart"/>
      <w:r>
        <w:t>ажурирања</w:t>
      </w:r>
      <w:proofErr w:type="spellEnd"/>
      <w:r>
        <w:t xml:space="preserve"> </w:t>
      </w:r>
      <w:proofErr w:type="spellStart"/>
      <w:r>
        <w:t>количине</w:t>
      </w:r>
      <w:proofErr w:type="spellEnd"/>
      <w:r>
        <w:t xml:space="preserve"> </w:t>
      </w:r>
      <w:proofErr w:type="spellStart"/>
      <w:r>
        <w:t>приказује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индикатор</w:t>
      </w:r>
      <w:proofErr w:type="spellEnd"/>
      <w:r>
        <w:t xml:space="preserve"> </w:t>
      </w:r>
      <w:proofErr w:type="spellStart"/>
      <w:r>
        <w:t>учитавања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уносу</w:t>
      </w:r>
      <w:proofErr w:type="spellEnd"/>
    </w:p>
    <w:p w14:paraId="0D92A67E" w14:textId="7810296B" w:rsidR="00504EB8" w:rsidRDefault="00504EB8" w:rsidP="00504EB8"/>
    <w:p w14:paraId="4E09E678" w14:textId="437ACB8C" w:rsidR="00504EB8" w:rsidRDefault="00504EB8" w:rsidP="00504EB8"/>
    <w:p w14:paraId="6CDB7A5C" w14:textId="7267A374" w:rsidR="00504EB8" w:rsidRDefault="00504EB8" w:rsidP="00504EB8"/>
    <w:p w14:paraId="3AF2036C" w14:textId="6B74A24A" w:rsidR="00504EB8" w:rsidRDefault="00504EB8" w:rsidP="00504EB8">
      <w:pPr>
        <w:pStyle w:val="Heading2"/>
      </w:pPr>
      <w:bookmarkStart w:id="78" w:name="_Toc225757616"/>
      <w:bookmarkStart w:id="79" w:name="_Toc225872847"/>
      <w:r>
        <w:t>Екран историје прегледаних производа</w:t>
      </w:r>
      <w:bookmarkEnd w:id="78"/>
      <w:bookmarkEnd w:id="79"/>
    </w:p>
    <w:p w14:paraId="717A2491" w14:textId="78C074FC" w:rsidR="00504EB8" w:rsidRDefault="007B2039" w:rsidP="00504EB8">
      <w:pPr>
        <w:pStyle w:val="Heading3"/>
      </w:pPr>
      <w:bookmarkStart w:id="80" w:name="_Toc225757617"/>
      <w:bookmarkStart w:id="81" w:name="_Toc225872848"/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A54EA27" wp14:editId="6850BE33">
                <wp:simplePos x="0" y="0"/>
                <wp:positionH relativeFrom="column">
                  <wp:posOffset>0</wp:posOffset>
                </wp:positionH>
                <wp:positionV relativeFrom="paragraph">
                  <wp:posOffset>4175760</wp:posOffset>
                </wp:positionV>
                <wp:extent cx="1731645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61211884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16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A25C712" w14:textId="2C906B4A" w:rsidR="007B2039" w:rsidRPr="00925C99" w:rsidRDefault="007B2039" w:rsidP="007B2039">
                            <w:pPr>
                              <w:pStyle w:val="Caption"/>
                              <w:rPr>
                                <w:b/>
                                <w:noProof/>
                                <w:color w:val="auto"/>
                                <w:sz w:val="24"/>
                              </w:rPr>
                            </w:pPr>
                            <w:r>
                              <w:t>Слика 6.6.1.1  Екран историје прегледаних производа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54EA27" id="_x0000_s1034" type="#_x0000_t202" style="position:absolute;left:0;text-align:left;margin-left:0;margin-top:328.8pt;width:136.35pt;height:.0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" stroked="f">
                <v:textbox style="mso-fit-shape-to-text:t" inset="0,0,0,0">
                  <w:txbxContent>
                    <w:p w14:paraId="6A25C712" w14:textId="2C906B4A" w:rsidR="007B2039" w:rsidRPr="00925C99" w:rsidRDefault="007B2039" w:rsidP="007B2039">
                      <w:pPr>
                        <w:pStyle w:val="Caption"/>
                        <w:rPr>
                          <w:b/>
                          <w:noProof/>
                          <w:color w:val="auto"/>
                          <w:sz w:val="24"/>
                        </w:rPr>
                      </w:pPr>
                      <w:r>
                        <w:t>Слика 6.6.1.1  Екран историје прегледаних производа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C4453B">
        <w:rPr>
          <w:noProof/>
        </w:rPr>
        <w:drawing>
          <wp:anchor distT="0" distB="0" distL="114300" distR="114300" simplePos="0" relativeHeight="251674624" behindDoc="0" locked="0" layoutInCell="1" allowOverlap="1" wp14:anchorId="179AF757" wp14:editId="4C4F327C">
            <wp:simplePos x="0" y="0"/>
            <wp:positionH relativeFrom="margin">
              <wp:align>left</wp:align>
            </wp:positionH>
            <wp:positionV relativeFrom="paragraph">
              <wp:posOffset>266700</wp:posOffset>
            </wp:positionV>
            <wp:extent cx="1731645" cy="3851910"/>
            <wp:effectExtent l="0" t="0" r="1905" b="0"/>
            <wp:wrapThrough wrapText="bothSides">
              <wp:wrapPolygon edited="0">
                <wp:start x="0" y="0"/>
                <wp:lineTo x="0" y="21472"/>
                <wp:lineTo x="21386" y="21472"/>
                <wp:lineTo x="21386" y="0"/>
                <wp:lineTo x="0" y="0"/>
              </wp:wrapPolygon>
            </wp:wrapThrough>
            <wp:docPr id="164083698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1645" cy="385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4EB8">
        <w:t xml:space="preserve">Wireframe </w:t>
      </w:r>
      <w:proofErr w:type="spellStart"/>
      <w:r w:rsidR="00504EB8">
        <w:t>опис</w:t>
      </w:r>
      <w:proofErr w:type="spellEnd"/>
      <w:r w:rsidR="00504EB8">
        <w:t>:</w:t>
      </w:r>
      <w:bookmarkEnd w:id="80"/>
      <w:bookmarkEnd w:id="81"/>
    </w:p>
    <w:p w14:paraId="75D9C2D0" w14:textId="121F65D0" w:rsidR="00504EB8" w:rsidRDefault="00504EB8" w:rsidP="00504EB8">
      <w:pPr>
        <w:pStyle w:val="08Pasus"/>
      </w:pPr>
      <w:r>
        <w:t>Екран садржи:</w:t>
      </w:r>
    </w:p>
    <w:p w14:paraId="3E139462" w14:textId="529B3064" w:rsidR="00504EB8" w:rsidRDefault="00504EB8" w:rsidP="00C4453B">
      <w:pPr>
        <w:pStyle w:val="09Unorderedlist"/>
        <w:ind w:left="3240"/>
      </w:pPr>
      <w:proofErr w:type="spellStart"/>
      <w:r>
        <w:t>Листа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8 </w:t>
      </w:r>
      <w:proofErr w:type="spellStart"/>
      <w:r>
        <w:t>недавно</w:t>
      </w:r>
      <w:proofErr w:type="spellEnd"/>
      <w:r>
        <w:t xml:space="preserve"> </w:t>
      </w:r>
      <w:proofErr w:type="spellStart"/>
      <w:r>
        <w:t>прегледаних</w:t>
      </w:r>
      <w:proofErr w:type="spellEnd"/>
      <w:r>
        <w:t xml:space="preserve"> </w:t>
      </w:r>
      <w:proofErr w:type="spellStart"/>
      <w:r>
        <w:t>производа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сликом, називом и ценом</w:t>
      </w:r>
    </w:p>
    <w:p w14:paraId="10303FF5" w14:textId="55DA9EAB" w:rsidR="00504EB8" w:rsidRDefault="00504EB8" w:rsidP="00C4453B">
      <w:pPr>
        <w:pStyle w:val="09Unorderedlist"/>
        <w:ind w:left="3240"/>
      </w:pPr>
      <w:proofErr w:type="spellStart"/>
      <w:r>
        <w:t>Дугме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брисање</w:t>
      </w:r>
      <w:proofErr w:type="spellEnd"/>
      <w:r>
        <w:t xml:space="preserve"> </w:t>
      </w:r>
      <w:proofErr w:type="spellStart"/>
      <w:r>
        <w:t>целе</w:t>
      </w:r>
      <w:proofErr w:type="spellEnd"/>
      <w:r>
        <w:t xml:space="preserve"> </w:t>
      </w:r>
      <w:proofErr w:type="spellStart"/>
      <w:r>
        <w:t>историје</w:t>
      </w:r>
      <w:proofErr w:type="spellEnd"/>
    </w:p>
    <w:p w14:paraId="26125101" w14:textId="626A4FA3" w:rsidR="00504EB8" w:rsidRDefault="00504EB8" w:rsidP="00C4453B">
      <w:pPr>
        <w:pStyle w:val="09Unorderedlist"/>
        <w:ind w:left="3240"/>
      </w:pPr>
      <w:proofErr w:type="spellStart"/>
      <w:r>
        <w:t>Порука</w:t>
      </w:r>
      <w:proofErr w:type="spellEnd"/>
      <w:r>
        <w:t xml:space="preserve"> „</w:t>
      </w:r>
      <w:proofErr w:type="spellStart"/>
      <w:r>
        <w:t>Историја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празна</w:t>
      </w:r>
      <w:proofErr w:type="spellEnd"/>
      <w:r>
        <w:t xml:space="preserve">“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линком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почетни</w:t>
      </w:r>
      <w:proofErr w:type="spellEnd"/>
      <w:r>
        <w:t xml:space="preserve"> </w:t>
      </w:r>
      <w:proofErr w:type="spellStart"/>
      <w:r>
        <w:t>екран</w:t>
      </w:r>
      <w:proofErr w:type="spellEnd"/>
      <w:r>
        <w:t xml:space="preserve"> </w:t>
      </w:r>
      <w:proofErr w:type="spellStart"/>
      <w:r>
        <w:t>ако</w:t>
      </w:r>
      <w:proofErr w:type="spellEnd"/>
      <w:r>
        <w:t xml:space="preserve"> </w:t>
      </w:r>
      <w:proofErr w:type="spellStart"/>
      <w:r>
        <w:t>нема</w:t>
      </w:r>
      <w:proofErr w:type="spellEnd"/>
      <w:r>
        <w:t xml:space="preserve"> </w:t>
      </w:r>
      <w:proofErr w:type="spellStart"/>
      <w:r>
        <w:t>производа</w:t>
      </w:r>
      <w:proofErr w:type="spellEnd"/>
    </w:p>
    <w:p w14:paraId="27BA5347" w14:textId="46137781" w:rsidR="00504EB8" w:rsidRDefault="00504EB8" w:rsidP="00504EB8">
      <w:pPr>
        <w:pStyle w:val="08Pasus"/>
      </w:pPr>
      <w:r>
        <w:t>User Stories:</w:t>
      </w:r>
    </w:p>
    <w:p w14:paraId="3219A24F" w14:textId="35502157" w:rsidR="00504EB8" w:rsidRDefault="00504EB8" w:rsidP="00C4453B">
      <w:pPr>
        <w:pStyle w:val="09Unorderedlist"/>
        <w:ind w:left="3240"/>
      </w:pPr>
      <w:r>
        <w:t xml:space="preserve">US-10: </w:t>
      </w:r>
      <w:proofErr w:type="spellStart"/>
      <w:r>
        <w:t>Историја</w:t>
      </w:r>
      <w:proofErr w:type="spellEnd"/>
      <w:r>
        <w:t xml:space="preserve"> </w:t>
      </w:r>
      <w:proofErr w:type="spellStart"/>
      <w:r>
        <w:t>прегледаних</w:t>
      </w:r>
      <w:proofErr w:type="spellEnd"/>
      <w:r>
        <w:t xml:space="preserve"> </w:t>
      </w:r>
      <w:proofErr w:type="spellStart"/>
      <w:r>
        <w:t>производа</w:t>
      </w:r>
      <w:proofErr w:type="spellEnd"/>
    </w:p>
    <w:p w14:paraId="1C749089" w14:textId="6A2FDEEF" w:rsidR="00504EB8" w:rsidRDefault="00504EB8" w:rsidP="00504EB8">
      <w:pPr>
        <w:pStyle w:val="08Pasus"/>
      </w:pPr>
      <w:r>
        <w:t>Функционални захтеви:</w:t>
      </w:r>
    </w:p>
    <w:p w14:paraId="3ED99775" w14:textId="6FBA78DC" w:rsidR="00504EB8" w:rsidRDefault="00504EB8" w:rsidP="00C4453B">
      <w:pPr>
        <w:pStyle w:val="09Unorderedlist"/>
        <w:ind w:left="3240"/>
      </w:pPr>
      <w:proofErr w:type="spellStart"/>
      <w:r>
        <w:t>Учитавање</w:t>
      </w:r>
      <w:proofErr w:type="spellEnd"/>
      <w:r>
        <w:t xml:space="preserve"> </w:t>
      </w:r>
      <w:proofErr w:type="spellStart"/>
      <w:r>
        <w:t>историје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локалног</w:t>
      </w:r>
      <w:proofErr w:type="spellEnd"/>
      <w:r>
        <w:t xml:space="preserve"> </w:t>
      </w:r>
      <w:proofErr w:type="spellStart"/>
      <w:r>
        <w:t>складишта</w:t>
      </w:r>
      <w:proofErr w:type="spellEnd"/>
      <w:r>
        <w:t xml:space="preserve"> Preferences</w:t>
      </w:r>
    </w:p>
    <w:p w14:paraId="3C944C7B" w14:textId="34D22435" w:rsidR="00504EB8" w:rsidRDefault="00504EB8" w:rsidP="00C4453B">
      <w:pPr>
        <w:pStyle w:val="09Unorderedlist"/>
        <w:ind w:left="3240"/>
      </w:pPr>
      <w:proofErr w:type="spellStart"/>
      <w:r>
        <w:t>Приказ</w:t>
      </w:r>
      <w:proofErr w:type="spellEnd"/>
      <w:r>
        <w:t xml:space="preserve"> </w:t>
      </w:r>
      <w:proofErr w:type="spellStart"/>
      <w:r>
        <w:t>максимално</w:t>
      </w:r>
      <w:proofErr w:type="spellEnd"/>
      <w:r>
        <w:t xml:space="preserve"> 8 </w:t>
      </w:r>
      <w:proofErr w:type="spellStart"/>
      <w:r>
        <w:t>производа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редоследу</w:t>
      </w:r>
      <w:proofErr w:type="spellEnd"/>
      <w:r>
        <w:t xml:space="preserve"> </w:t>
      </w:r>
      <w:proofErr w:type="spellStart"/>
      <w:r>
        <w:t>прегледавања</w:t>
      </w:r>
      <w:proofErr w:type="spellEnd"/>
    </w:p>
    <w:p w14:paraId="2046D085" w14:textId="7FB1A024" w:rsidR="00504EB8" w:rsidRDefault="00504EB8" w:rsidP="00C4453B">
      <w:pPr>
        <w:pStyle w:val="09Unorderedlist"/>
        <w:ind w:left="3240"/>
      </w:pPr>
      <w:proofErr w:type="spellStart"/>
      <w:r>
        <w:t>Навигација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детаљни</w:t>
      </w:r>
      <w:proofErr w:type="spellEnd"/>
      <w:r>
        <w:t xml:space="preserve"> </w:t>
      </w:r>
      <w:proofErr w:type="spellStart"/>
      <w:r>
        <w:t>приказ</w:t>
      </w:r>
      <w:proofErr w:type="spellEnd"/>
      <w:r>
        <w:t xml:space="preserve"> </w:t>
      </w:r>
      <w:proofErr w:type="spellStart"/>
      <w:r>
        <w:t>кликом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производ</w:t>
      </w:r>
      <w:proofErr w:type="spellEnd"/>
    </w:p>
    <w:p w14:paraId="57BA3CE1" w14:textId="6EDCC99C" w:rsidR="00504EB8" w:rsidRDefault="00504EB8" w:rsidP="00C4453B">
      <w:pPr>
        <w:pStyle w:val="09Unorderedlist"/>
        <w:ind w:left="3240"/>
      </w:pPr>
      <w:proofErr w:type="spellStart"/>
      <w:r>
        <w:t>Брисање</w:t>
      </w:r>
      <w:proofErr w:type="spellEnd"/>
      <w:r>
        <w:t xml:space="preserve"> </w:t>
      </w:r>
      <w:proofErr w:type="spellStart"/>
      <w:r>
        <w:t>целе</w:t>
      </w:r>
      <w:proofErr w:type="spellEnd"/>
      <w:r>
        <w:t xml:space="preserve"> </w:t>
      </w:r>
      <w:proofErr w:type="spellStart"/>
      <w:r>
        <w:t>историје</w:t>
      </w:r>
      <w:proofErr w:type="spellEnd"/>
    </w:p>
    <w:p w14:paraId="1EBE7748" w14:textId="00EFE99B" w:rsidR="00504EB8" w:rsidRDefault="00504EB8" w:rsidP="00504EB8">
      <w:pPr>
        <w:pStyle w:val="08Pasus"/>
      </w:pPr>
      <w:r>
        <w:t>UX понашање:</w:t>
      </w:r>
    </w:p>
    <w:p w14:paraId="0BF2BC15" w14:textId="607DF2E2" w:rsidR="00504EB8" w:rsidRDefault="00504EB8" w:rsidP="00C4453B">
      <w:pPr>
        <w:pStyle w:val="09Unorderedlist"/>
        <w:ind w:left="3240"/>
      </w:pPr>
      <w:proofErr w:type="spellStart"/>
      <w:r>
        <w:t>Историја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чува</w:t>
      </w:r>
      <w:proofErr w:type="spellEnd"/>
      <w:r>
        <w:t xml:space="preserve"> </w:t>
      </w:r>
      <w:proofErr w:type="spellStart"/>
      <w:r>
        <w:t>локално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уређају</w:t>
      </w:r>
      <w:proofErr w:type="spellEnd"/>
      <w:r>
        <w:t xml:space="preserve"> и </w:t>
      </w:r>
      <w:proofErr w:type="spellStart"/>
      <w:r>
        <w:t>доступна</w:t>
      </w:r>
      <w:proofErr w:type="spellEnd"/>
      <w:r>
        <w:t xml:space="preserve"> је без интернет конекције</w:t>
      </w:r>
    </w:p>
    <w:p w14:paraId="7A262A92" w14:textId="37000ACD" w:rsidR="00504EB8" w:rsidRDefault="00504EB8" w:rsidP="00C4453B">
      <w:pPr>
        <w:pStyle w:val="09Unorderedlist"/>
        <w:ind w:left="3240"/>
      </w:pPr>
      <w:proofErr w:type="spellStart"/>
      <w:r>
        <w:t>Приликом</w:t>
      </w:r>
      <w:proofErr w:type="spellEnd"/>
      <w:r>
        <w:t xml:space="preserve"> </w:t>
      </w:r>
      <w:proofErr w:type="spellStart"/>
      <w:r>
        <w:t>прегледавања</w:t>
      </w:r>
      <w:proofErr w:type="spellEnd"/>
      <w:r>
        <w:t xml:space="preserve"> </w:t>
      </w:r>
      <w:proofErr w:type="spellStart"/>
      <w:r>
        <w:t>производа</w:t>
      </w:r>
      <w:proofErr w:type="spellEnd"/>
      <w:r>
        <w:t xml:space="preserve">, </w:t>
      </w:r>
      <w:proofErr w:type="spellStart"/>
      <w:r>
        <w:t>нови</w:t>
      </w:r>
      <w:proofErr w:type="spellEnd"/>
      <w:r>
        <w:t xml:space="preserve"> </w:t>
      </w:r>
      <w:proofErr w:type="spellStart"/>
      <w:r>
        <w:t>производ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додаје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почетак</w:t>
      </w:r>
      <w:proofErr w:type="spellEnd"/>
      <w:r>
        <w:t xml:space="preserve"> </w:t>
      </w:r>
      <w:proofErr w:type="spellStart"/>
      <w:r>
        <w:t>листе</w:t>
      </w:r>
      <w:proofErr w:type="spellEnd"/>
    </w:p>
    <w:p w14:paraId="253C250B" w14:textId="1CE61F8A" w:rsidR="00504EB8" w:rsidRDefault="00504EB8" w:rsidP="00C4453B">
      <w:pPr>
        <w:pStyle w:val="09Unorderedlist"/>
        <w:ind w:left="3240"/>
      </w:pPr>
      <w:proofErr w:type="spellStart"/>
      <w:r>
        <w:t>Ако</w:t>
      </w:r>
      <w:proofErr w:type="spellEnd"/>
      <w:r>
        <w:t xml:space="preserve"> </w:t>
      </w:r>
      <w:proofErr w:type="spellStart"/>
      <w:r>
        <w:t>листа</w:t>
      </w:r>
      <w:proofErr w:type="spellEnd"/>
      <w:r>
        <w:t xml:space="preserve"> </w:t>
      </w:r>
      <w:proofErr w:type="spellStart"/>
      <w:r>
        <w:t>садржи</w:t>
      </w:r>
      <w:proofErr w:type="spellEnd"/>
      <w:r>
        <w:t xml:space="preserve"> 8 </w:t>
      </w:r>
      <w:proofErr w:type="spellStart"/>
      <w:r>
        <w:t>производа</w:t>
      </w:r>
      <w:proofErr w:type="spellEnd"/>
      <w:r>
        <w:t xml:space="preserve">, </w:t>
      </w:r>
      <w:proofErr w:type="spellStart"/>
      <w:r>
        <w:t>стари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уклања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додавању</w:t>
      </w:r>
      <w:proofErr w:type="spellEnd"/>
      <w:r>
        <w:t xml:space="preserve"> </w:t>
      </w:r>
      <w:proofErr w:type="spellStart"/>
      <w:r>
        <w:t>новог</w:t>
      </w:r>
      <w:proofErr w:type="spellEnd"/>
    </w:p>
    <w:p w14:paraId="0F65D02B" w14:textId="7587EDCB" w:rsidR="00504EB8" w:rsidRDefault="00504EB8" w:rsidP="00504EB8">
      <w:pPr>
        <w:pStyle w:val="Heading2"/>
      </w:pPr>
      <w:bookmarkStart w:id="82" w:name="_Toc225757618"/>
      <w:bookmarkStart w:id="83" w:name="_Toc225872849"/>
      <w:r>
        <w:lastRenderedPageBreak/>
        <w:t>Профилни екран</w:t>
      </w:r>
      <w:bookmarkEnd w:id="82"/>
      <w:bookmarkEnd w:id="83"/>
    </w:p>
    <w:p w14:paraId="4FEFCBCD" w14:textId="48F1D133" w:rsidR="00504EB8" w:rsidRDefault="00504EB8" w:rsidP="00504EB8">
      <w:pPr>
        <w:pStyle w:val="Heading3"/>
      </w:pPr>
      <w:bookmarkStart w:id="84" w:name="_Toc225757619"/>
      <w:bookmarkStart w:id="85" w:name="_Toc225872850"/>
      <w:r>
        <w:t xml:space="preserve">Wireframe </w:t>
      </w:r>
      <w:proofErr w:type="spellStart"/>
      <w:r>
        <w:t>опис</w:t>
      </w:r>
      <w:proofErr w:type="spellEnd"/>
      <w:r>
        <w:t>:</w:t>
      </w:r>
      <w:bookmarkEnd w:id="84"/>
      <w:bookmarkEnd w:id="85"/>
    </w:p>
    <w:p w14:paraId="3D6A4A92" w14:textId="2865B470" w:rsidR="00504EB8" w:rsidRDefault="007B2039" w:rsidP="00504EB8">
      <w:pPr>
        <w:pStyle w:val="08Pasus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0C7FAC3" wp14:editId="49FDDEFB">
                <wp:simplePos x="0" y="0"/>
                <wp:positionH relativeFrom="column">
                  <wp:posOffset>0</wp:posOffset>
                </wp:positionH>
                <wp:positionV relativeFrom="paragraph">
                  <wp:posOffset>4011295</wp:posOffset>
                </wp:positionV>
                <wp:extent cx="1715770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3460284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57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AED5824" w14:textId="254BDA49" w:rsidR="007B2039" w:rsidRPr="00104B4A" w:rsidRDefault="007B2039" w:rsidP="007B2039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>Слика 6.7.1.1  Екран профила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C7FAC3" id="_x0000_s1035" type="#_x0000_t202" style="position:absolute;left:0;text-align:left;margin-left:0;margin-top:315.85pt;width:135.1pt;height:.0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" stroked="f">
                <v:textbox style="mso-fit-shape-to-text:t" inset="0,0,0,0">
                  <w:txbxContent>
                    <w:p w14:paraId="1AED5824" w14:textId="254BDA49" w:rsidR="007B2039" w:rsidRPr="00104B4A" w:rsidRDefault="007B2039" w:rsidP="007B2039">
                      <w:pPr>
                        <w:pStyle w:val="Caption"/>
                        <w:rPr>
                          <w:noProof/>
                        </w:rPr>
                      </w:pPr>
                      <w:r>
                        <w:t>Слика 6.7.1.1  Екран профила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504EB8">
        <w:rPr>
          <w:noProof/>
        </w:rPr>
        <w:drawing>
          <wp:anchor distT="0" distB="0" distL="114300" distR="114300" simplePos="0" relativeHeight="251675648" behindDoc="0" locked="0" layoutInCell="1" allowOverlap="1" wp14:anchorId="036CA20A" wp14:editId="2CF062BE">
            <wp:simplePos x="0" y="0"/>
            <wp:positionH relativeFrom="column">
              <wp:posOffset>0</wp:posOffset>
            </wp:positionH>
            <wp:positionV relativeFrom="paragraph">
              <wp:posOffset>138219</wp:posOffset>
            </wp:positionV>
            <wp:extent cx="1715770" cy="3816350"/>
            <wp:effectExtent l="0" t="0" r="0" b="0"/>
            <wp:wrapThrough wrapText="bothSides">
              <wp:wrapPolygon edited="0">
                <wp:start x="0" y="0"/>
                <wp:lineTo x="0" y="21456"/>
                <wp:lineTo x="21344" y="21456"/>
                <wp:lineTo x="21344" y="0"/>
                <wp:lineTo x="0" y="0"/>
              </wp:wrapPolygon>
            </wp:wrapThrough>
            <wp:docPr id="209951240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5770" cy="381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4EB8">
        <w:t>Екран садржи:</w:t>
      </w:r>
    </w:p>
    <w:p w14:paraId="31BB8760" w14:textId="63B0B369" w:rsidR="00504EB8" w:rsidRDefault="00504EB8" w:rsidP="00C4453B">
      <w:pPr>
        <w:pStyle w:val="09Unorderedlist"/>
        <w:ind w:left="3150"/>
      </w:pPr>
      <w:r>
        <w:t>Аватар са иницијалима корисника</w:t>
      </w:r>
    </w:p>
    <w:p w14:paraId="02453A88" w14:textId="7EA986C3" w:rsidR="00504EB8" w:rsidRDefault="00504EB8" w:rsidP="00C4453B">
      <w:pPr>
        <w:pStyle w:val="09Unorderedlist"/>
        <w:ind w:left="3150"/>
      </w:pPr>
      <w:proofErr w:type="spellStart"/>
      <w:r>
        <w:t>Пуно</w:t>
      </w:r>
      <w:proofErr w:type="spellEnd"/>
      <w:r>
        <w:t xml:space="preserve"> </w:t>
      </w:r>
      <w:proofErr w:type="spellStart"/>
      <w:r>
        <w:t>ime</w:t>
      </w:r>
      <w:proofErr w:type="spellEnd"/>
      <w:r>
        <w:t xml:space="preserve"> и </w:t>
      </w:r>
      <w:proofErr w:type="spellStart"/>
      <w:r>
        <w:t>презиме</w:t>
      </w:r>
      <w:proofErr w:type="spellEnd"/>
      <w:r>
        <w:t xml:space="preserve"> </w:t>
      </w:r>
      <w:proofErr w:type="spellStart"/>
      <w:r>
        <w:t>корисника</w:t>
      </w:r>
      <w:proofErr w:type="spellEnd"/>
    </w:p>
    <w:p w14:paraId="34E31FEA" w14:textId="4FA1C83F" w:rsidR="00504EB8" w:rsidRDefault="00504EB8" w:rsidP="00C4453B">
      <w:pPr>
        <w:pStyle w:val="09Unorderedlist"/>
        <w:ind w:left="3150"/>
      </w:pPr>
      <w:r>
        <w:t xml:space="preserve">Email </w:t>
      </w:r>
      <w:proofErr w:type="spellStart"/>
      <w:r>
        <w:t>адреса</w:t>
      </w:r>
      <w:proofErr w:type="spellEnd"/>
    </w:p>
    <w:p w14:paraId="084C29CF" w14:textId="71C5E5E7" w:rsidR="00504EB8" w:rsidRDefault="00504EB8" w:rsidP="00C4453B">
      <w:pPr>
        <w:pStyle w:val="09Unorderedlist"/>
        <w:ind w:left="3150"/>
      </w:pPr>
      <w:proofErr w:type="spellStart"/>
      <w:r>
        <w:t>Телефонски</w:t>
      </w:r>
      <w:proofErr w:type="spellEnd"/>
      <w:r>
        <w:t xml:space="preserve"> </w:t>
      </w:r>
      <w:proofErr w:type="spellStart"/>
      <w:r>
        <w:t>број</w:t>
      </w:r>
      <w:proofErr w:type="spellEnd"/>
    </w:p>
    <w:p w14:paraId="6CEC8D7D" w14:textId="5207FAD7" w:rsidR="00504EB8" w:rsidRDefault="00504EB8" w:rsidP="00C4453B">
      <w:pPr>
        <w:pStyle w:val="09Unorderedlist"/>
        <w:ind w:left="3150"/>
      </w:pPr>
      <w:proofErr w:type="spellStart"/>
      <w:r>
        <w:t>Комплетна</w:t>
      </w:r>
      <w:proofErr w:type="spellEnd"/>
      <w:r>
        <w:t xml:space="preserve"> </w:t>
      </w:r>
      <w:proofErr w:type="spellStart"/>
      <w:r>
        <w:t>адреса</w:t>
      </w:r>
      <w:proofErr w:type="spellEnd"/>
    </w:p>
    <w:p w14:paraId="49FCE374" w14:textId="7C0E368A" w:rsidR="00504EB8" w:rsidRDefault="00504EB8" w:rsidP="00C4453B">
      <w:pPr>
        <w:pStyle w:val="09Unorderedlist"/>
        <w:ind w:left="3150"/>
      </w:pPr>
      <w:proofErr w:type="spellStart"/>
      <w:r>
        <w:t>Дугме</w:t>
      </w:r>
      <w:proofErr w:type="spellEnd"/>
      <w:r>
        <w:t xml:space="preserve"> „</w:t>
      </w:r>
      <w:proofErr w:type="spellStart"/>
      <w:r>
        <w:t>Одјавите</w:t>
      </w:r>
      <w:proofErr w:type="spellEnd"/>
      <w:r>
        <w:t xml:space="preserve"> </w:t>
      </w:r>
      <w:proofErr w:type="spellStart"/>
      <w:r>
        <w:t>се</w:t>
      </w:r>
      <w:proofErr w:type="spellEnd"/>
      <w:r>
        <w:t>“</w:t>
      </w:r>
    </w:p>
    <w:p w14:paraId="05AEBA7A" w14:textId="26AE9FB7" w:rsidR="00504EB8" w:rsidRDefault="00504EB8" w:rsidP="00C4453B">
      <w:pPr>
        <w:pStyle w:val="09Unorderedlist"/>
        <w:ind w:left="3150"/>
      </w:pPr>
      <w:proofErr w:type="spellStart"/>
      <w:r>
        <w:t>Дугме</w:t>
      </w:r>
      <w:proofErr w:type="spellEnd"/>
      <w:r>
        <w:t xml:space="preserve"> „</w:t>
      </w:r>
      <w:proofErr w:type="spellStart"/>
      <w:r>
        <w:t>Обриши</w:t>
      </w:r>
      <w:proofErr w:type="spellEnd"/>
      <w:r>
        <w:t xml:space="preserve"> </w:t>
      </w:r>
      <w:proofErr w:type="spellStart"/>
      <w:r>
        <w:t>налог</w:t>
      </w:r>
      <w:proofErr w:type="spellEnd"/>
      <w:r>
        <w:t>“</w:t>
      </w:r>
    </w:p>
    <w:p w14:paraId="1B348BED" w14:textId="5CE4943F" w:rsidR="00504EB8" w:rsidRDefault="00504EB8" w:rsidP="00C4453B">
      <w:pPr>
        <w:pStyle w:val="09Unorderedlist"/>
        <w:ind w:left="3150"/>
      </w:pPr>
      <w:proofErr w:type="spellStart"/>
      <w:r>
        <w:t>Линкови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FakeStore</w:t>
      </w:r>
      <w:proofErr w:type="spellEnd"/>
      <w:r>
        <w:t xml:space="preserve"> API и GitHub </w:t>
      </w:r>
      <w:proofErr w:type="spellStart"/>
      <w:r>
        <w:t>репозиторијум</w:t>
      </w:r>
      <w:proofErr w:type="spellEnd"/>
    </w:p>
    <w:p w14:paraId="49E8C004" w14:textId="77777777" w:rsidR="00504EB8" w:rsidRDefault="00504EB8" w:rsidP="00504EB8">
      <w:pPr>
        <w:pStyle w:val="08Pasus"/>
      </w:pPr>
      <w:r>
        <w:t>User Stories:</w:t>
      </w:r>
    </w:p>
    <w:p w14:paraId="011B26C9" w14:textId="60698B2D" w:rsidR="00504EB8" w:rsidRDefault="00504EB8" w:rsidP="00C4453B">
      <w:pPr>
        <w:pStyle w:val="09Unorderedlist"/>
        <w:ind w:left="3150"/>
      </w:pPr>
      <w:r>
        <w:t>US-2: Одјава са система</w:t>
      </w:r>
    </w:p>
    <w:p w14:paraId="09AB8B85" w14:textId="3124D13C" w:rsidR="00504EB8" w:rsidRDefault="00504EB8" w:rsidP="00C4453B">
      <w:pPr>
        <w:pStyle w:val="09Unorderedlist"/>
        <w:ind w:left="3150"/>
      </w:pPr>
      <w:r>
        <w:t xml:space="preserve">US-9: </w:t>
      </w:r>
      <w:proofErr w:type="spellStart"/>
      <w:r>
        <w:t>Приказ</w:t>
      </w:r>
      <w:proofErr w:type="spellEnd"/>
      <w:r>
        <w:t xml:space="preserve"> </w:t>
      </w:r>
      <w:proofErr w:type="spellStart"/>
      <w:r>
        <w:t>профила</w:t>
      </w:r>
      <w:proofErr w:type="spellEnd"/>
    </w:p>
    <w:p w14:paraId="15141E06" w14:textId="618CE5E5" w:rsidR="00504EB8" w:rsidRDefault="00504EB8" w:rsidP="00C4453B">
      <w:pPr>
        <w:pStyle w:val="09Unorderedlist"/>
        <w:ind w:left="3150"/>
      </w:pPr>
      <w:r>
        <w:t xml:space="preserve">US-12: </w:t>
      </w:r>
      <w:proofErr w:type="spellStart"/>
      <w:r>
        <w:t>Брисање</w:t>
      </w:r>
      <w:proofErr w:type="spellEnd"/>
      <w:r>
        <w:t xml:space="preserve"> </w:t>
      </w:r>
      <w:proofErr w:type="spellStart"/>
      <w:r>
        <w:t>налога</w:t>
      </w:r>
      <w:proofErr w:type="spellEnd"/>
    </w:p>
    <w:p w14:paraId="3FD08DB4" w14:textId="77777777" w:rsidR="00504EB8" w:rsidRDefault="00504EB8" w:rsidP="00504EB8">
      <w:pPr>
        <w:pStyle w:val="08Pasus"/>
      </w:pPr>
      <w:r>
        <w:t>Функционални захтеви:</w:t>
      </w:r>
    </w:p>
    <w:p w14:paraId="3ED91974" w14:textId="77C13CD8" w:rsidR="00504EB8" w:rsidRDefault="00504EB8" w:rsidP="00C4453B">
      <w:pPr>
        <w:pStyle w:val="09Unorderedlist"/>
        <w:ind w:left="3150" w:hanging="2790"/>
      </w:pPr>
      <w:proofErr w:type="spellStart"/>
      <w:r>
        <w:t>Дохватање</w:t>
      </w:r>
      <w:proofErr w:type="spellEnd"/>
      <w:r>
        <w:t xml:space="preserve"> </w:t>
      </w:r>
      <w:proofErr w:type="spellStart"/>
      <w:r>
        <w:t>профилних</w:t>
      </w:r>
      <w:proofErr w:type="spellEnd"/>
      <w:r>
        <w:t xml:space="preserve"> података корисника са API-ја</w:t>
      </w:r>
    </w:p>
    <w:p w14:paraId="29B25E3E" w14:textId="2ABC58AE" w:rsidR="00504EB8" w:rsidRDefault="00504EB8" w:rsidP="00C4453B">
      <w:pPr>
        <w:pStyle w:val="09Unorderedlist"/>
        <w:ind w:left="3150" w:hanging="2790"/>
      </w:pPr>
      <w:proofErr w:type="spellStart"/>
      <w:r>
        <w:t>Одјава</w:t>
      </w:r>
      <w:proofErr w:type="spellEnd"/>
      <w:r>
        <w:t xml:space="preserve"> </w:t>
      </w:r>
      <w:proofErr w:type="spellStart"/>
      <w:r>
        <w:t>корисника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брисањем</w:t>
      </w:r>
      <w:proofErr w:type="spellEnd"/>
      <w:r>
        <w:t xml:space="preserve"> </w:t>
      </w:r>
      <w:proofErr w:type="spellStart"/>
      <w:r>
        <w:t>токена</w:t>
      </w:r>
      <w:proofErr w:type="spellEnd"/>
    </w:p>
    <w:p w14:paraId="3AD647F7" w14:textId="018A9D4A" w:rsidR="00504EB8" w:rsidRDefault="00504EB8" w:rsidP="00C4453B">
      <w:pPr>
        <w:pStyle w:val="09Unorderedlist"/>
        <w:ind w:left="3150" w:hanging="2790"/>
      </w:pPr>
      <w:proofErr w:type="spellStart"/>
      <w:r>
        <w:t>Брисање</w:t>
      </w:r>
      <w:proofErr w:type="spellEnd"/>
      <w:r>
        <w:t xml:space="preserve"> </w:t>
      </w:r>
      <w:proofErr w:type="spellStart"/>
      <w:r>
        <w:t>налога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потврдом</w:t>
      </w:r>
      <w:proofErr w:type="spellEnd"/>
    </w:p>
    <w:p w14:paraId="4993A798" w14:textId="77777777" w:rsidR="00504EB8" w:rsidRDefault="00504EB8" w:rsidP="00C4453B">
      <w:pPr>
        <w:pStyle w:val="08Pasus"/>
        <w:ind w:left="2880"/>
      </w:pPr>
      <w:r>
        <w:t>UX понашање:</w:t>
      </w:r>
    </w:p>
    <w:p w14:paraId="40915C64" w14:textId="26D5C07D" w:rsidR="00504EB8" w:rsidRDefault="00504EB8" w:rsidP="00C4453B">
      <w:pPr>
        <w:pStyle w:val="09Unorderedlist"/>
        <w:ind w:left="3150"/>
      </w:pPr>
      <w:proofErr w:type="spellStart"/>
      <w:r>
        <w:t>Непријављеним</w:t>
      </w:r>
      <w:proofErr w:type="spellEnd"/>
      <w:r>
        <w:t xml:space="preserve"> </w:t>
      </w:r>
      <w:proofErr w:type="spellStart"/>
      <w:r>
        <w:t>корисницима</w:t>
      </w:r>
      <w:proofErr w:type="spellEnd"/>
      <w:r>
        <w:t xml:space="preserve"> </w:t>
      </w:r>
      <w:proofErr w:type="spellStart"/>
      <w:r>
        <w:t>приказује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само дугме „Пријавите се“</w:t>
      </w:r>
    </w:p>
    <w:p w14:paraId="239250EE" w14:textId="2F8F68F6" w:rsidR="00504EB8" w:rsidRDefault="00504EB8" w:rsidP="00C4453B">
      <w:pPr>
        <w:pStyle w:val="09Unorderedlist"/>
        <w:ind w:left="3150"/>
      </w:pPr>
      <w:proofErr w:type="spellStart"/>
      <w:r>
        <w:t>Аватар</w:t>
      </w:r>
      <w:proofErr w:type="spellEnd"/>
      <w:r>
        <w:t xml:space="preserve"> </w:t>
      </w:r>
      <w:proofErr w:type="spellStart"/>
      <w:r>
        <w:t>генерише</w:t>
      </w:r>
      <w:proofErr w:type="spellEnd"/>
      <w:r>
        <w:t xml:space="preserve"> </w:t>
      </w:r>
      <w:proofErr w:type="spellStart"/>
      <w:r>
        <w:t>иницијале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имена</w:t>
      </w:r>
      <w:proofErr w:type="spellEnd"/>
      <w:r>
        <w:t xml:space="preserve"> и </w:t>
      </w:r>
      <w:proofErr w:type="spellStart"/>
      <w:r>
        <w:t>презимена</w:t>
      </w:r>
      <w:proofErr w:type="spellEnd"/>
      <w:r>
        <w:t xml:space="preserve"> </w:t>
      </w:r>
      <w:proofErr w:type="spellStart"/>
      <w:r>
        <w:t>корисника</w:t>
      </w:r>
      <w:proofErr w:type="spellEnd"/>
    </w:p>
    <w:p w14:paraId="3F3783D1" w14:textId="2B6174EE" w:rsidR="00504EB8" w:rsidRDefault="00504EB8" w:rsidP="00C4453B">
      <w:pPr>
        <w:pStyle w:val="09Unorderedlist"/>
        <w:ind w:left="3150"/>
      </w:pPr>
      <w:proofErr w:type="spellStart"/>
      <w:r>
        <w:t>Пред</w:t>
      </w:r>
      <w:proofErr w:type="spellEnd"/>
      <w:r>
        <w:t xml:space="preserve"> </w:t>
      </w:r>
      <w:proofErr w:type="spellStart"/>
      <w:r>
        <w:t>одјавом</w:t>
      </w:r>
      <w:proofErr w:type="spellEnd"/>
      <w:r>
        <w:t xml:space="preserve"> и </w:t>
      </w:r>
      <w:proofErr w:type="spellStart"/>
      <w:r>
        <w:t>брисањем</w:t>
      </w:r>
      <w:proofErr w:type="spellEnd"/>
      <w:r>
        <w:t xml:space="preserve"> </w:t>
      </w:r>
      <w:proofErr w:type="spellStart"/>
      <w:r>
        <w:t>налога</w:t>
      </w:r>
      <w:proofErr w:type="spellEnd"/>
      <w:r>
        <w:t xml:space="preserve"> </w:t>
      </w:r>
      <w:proofErr w:type="spellStart"/>
      <w:r>
        <w:t>приказују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дијалози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потврду</w:t>
      </w:r>
      <w:proofErr w:type="spellEnd"/>
    </w:p>
    <w:p w14:paraId="4FC8BC18" w14:textId="3A4DC81D" w:rsidR="00504EB8" w:rsidRDefault="00504EB8" w:rsidP="00C4453B">
      <w:pPr>
        <w:pStyle w:val="09Unorderedlist"/>
        <w:ind w:left="3150"/>
      </w:pPr>
      <w:proofErr w:type="spellStart"/>
      <w:r>
        <w:t>Линкови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FakeStore</w:t>
      </w:r>
      <w:proofErr w:type="spellEnd"/>
      <w:r>
        <w:t xml:space="preserve"> API и GitHub </w:t>
      </w:r>
      <w:proofErr w:type="spellStart"/>
      <w:r>
        <w:t>отварају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у </w:t>
      </w:r>
      <w:proofErr w:type="spellStart"/>
      <w:r>
        <w:t>системском</w:t>
      </w:r>
      <w:proofErr w:type="spellEnd"/>
      <w:r>
        <w:t xml:space="preserve"> </w:t>
      </w:r>
      <w:proofErr w:type="spellStart"/>
      <w:r>
        <w:t>прегледачу</w:t>
      </w:r>
      <w:proofErr w:type="spellEnd"/>
    </w:p>
    <w:p w14:paraId="62E4D662" w14:textId="77777777" w:rsidR="00504EB8" w:rsidRDefault="00504EB8" w:rsidP="00504EB8"/>
    <w:p w14:paraId="00015C80" w14:textId="6B5B7408" w:rsidR="00504EB8" w:rsidRDefault="00504EB8" w:rsidP="00504EB8">
      <w:pPr>
        <w:pStyle w:val="Heading2"/>
      </w:pPr>
      <w:bookmarkStart w:id="86" w:name="_Toc225757620"/>
      <w:bookmarkStart w:id="87" w:name="_Toc225872851"/>
      <w:r>
        <w:t>Доња навигација (Tab Bar)</w:t>
      </w:r>
      <w:bookmarkEnd w:id="86"/>
      <w:bookmarkEnd w:id="87"/>
    </w:p>
    <w:p w14:paraId="4F464762" w14:textId="70A1E289" w:rsidR="00504EB8" w:rsidRDefault="00504EB8" w:rsidP="00504EB8">
      <w:pPr>
        <w:pStyle w:val="Heading3"/>
      </w:pPr>
      <w:bookmarkStart w:id="88" w:name="_Toc225757621"/>
      <w:bookmarkStart w:id="89" w:name="_Toc225872852"/>
      <w:r>
        <w:t xml:space="preserve">Wireframe </w:t>
      </w:r>
      <w:proofErr w:type="spellStart"/>
      <w:r>
        <w:t>опис</w:t>
      </w:r>
      <w:proofErr w:type="spellEnd"/>
      <w:r>
        <w:t>:</w:t>
      </w:r>
      <w:bookmarkEnd w:id="88"/>
      <w:bookmarkEnd w:id="89"/>
    </w:p>
    <w:p w14:paraId="562D4CE0" w14:textId="77777777" w:rsidR="00504EB8" w:rsidRDefault="00504EB8" w:rsidP="00504EB8">
      <w:pPr>
        <w:pStyle w:val="08Pasus"/>
      </w:pPr>
      <w:r>
        <w:t>Екран садржи:</w:t>
      </w:r>
    </w:p>
    <w:p w14:paraId="22EAFFA6" w14:textId="7E2E43EE" w:rsidR="00504EB8" w:rsidRDefault="00504EB8" w:rsidP="00C4453B">
      <w:pPr>
        <w:pStyle w:val="09Unorderedlist"/>
      </w:pPr>
      <w:proofErr w:type="spellStart"/>
      <w:r>
        <w:t>Четири</w:t>
      </w:r>
      <w:proofErr w:type="spellEnd"/>
      <w:r>
        <w:t xml:space="preserve"> </w:t>
      </w:r>
      <w:proofErr w:type="spellStart"/>
      <w:r>
        <w:t>картице</w:t>
      </w:r>
      <w:proofErr w:type="spellEnd"/>
      <w:r>
        <w:t xml:space="preserve">: </w:t>
      </w:r>
      <w:proofErr w:type="spellStart"/>
      <w:r>
        <w:t>Почетна</w:t>
      </w:r>
      <w:proofErr w:type="spellEnd"/>
      <w:r>
        <w:t xml:space="preserve">, </w:t>
      </w:r>
      <w:proofErr w:type="spellStart"/>
      <w:r>
        <w:t>Историја</w:t>
      </w:r>
      <w:proofErr w:type="spellEnd"/>
      <w:r>
        <w:t xml:space="preserve">, </w:t>
      </w:r>
      <w:proofErr w:type="spellStart"/>
      <w:r>
        <w:t>Корпа</w:t>
      </w:r>
      <w:proofErr w:type="spellEnd"/>
      <w:r>
        <w:t xml:space="preserve">, </w:t>
      </w:r>
      <w:proofErr w:type="spellStart"/>
      <w:r>
        <w:t>Налог</w:t>
      </w:r>
      <w:proofErr w:type="spellEnd"/>
    </w:p>
    <w:p w14:paraId="2C5E47B7" w14:textId="69FF5DEB" w:rsidR="00504EB8" w:rsidRDefault="00504EB8" w:rsidP="00C4453B">
      <w:pPr>
        <w:pStyle w:val="09Unorderedlist"/>
      </w:pPr>
      <w:proofErr w:type="spellStart"/>
      <w:r>
        <w:t>Иконице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сваку</w:t>
      </w:r>
      <w:proofErr w:type="spellEnd"/>
      <w:r>
        <w:t xml:space="preserve"> </w:t>
      </w:r>
      <w:proofErr w:type="spellStart"/>
      <w:r>
        <w:t>картицу</w:t>
      </w:r>
      <w:proofErr w:type="spellEnd"/>
    </w:p>
    <w:p w14:paraId="37F20B1A" w14:textId="42AA363F" w:rsidR="00504EB8" w:rsidRDefault="00504EB8" w:rsidP="00C4453B">
      <w:pPr>
        <w:pStyle w:val="09Unorderedlist"/>
      </w:pPr>
      <w:proofErr w:type="spellStart"/>
      <w:r>
        <w:lastRenderedPageBreak/>
        <w:t>Визуелна</w:t>
      </w:r>
      <w:proofErr w:type="spellEnd"/>
      <w:r>
        <w:t xml:space="preserve"> индикација активне картице</w:t>
      </w:r>
    </w:p>
    <w:p w14:paraId="5BA0B332" w14:textId="77777777" w:rsidR="00504EB8" w:rsidRDefault="00504EB8" w:rsidP="00504EB8">
      <w:pPr>
        <w:pStyle w:val="08Pasus"/>
      </w:pPr>
      <w:r>
        <w:t>User Stories:</w:t>
      </w:r>
    </w:p>
    <w:p w14:paraId="3F075B55" w14:textId="0B97E691" w:rsidR="00504EB8" w:rsidRDefault="00504EB8" w:rsidP="00C4453B">
      <w:pPr>
        <w:pStyle w:val="09Unorderedlist"/>
      </w:pPr>
      <w:r>
        <w:t>US-3: Приказ листе производа</w:t>
      </w:r>
    </w:p>
    <w:p w14:paraId="1847A160" w14:textId="6C47D258" w:rsidR="00504EB8" w:rsidRDefault="00504EB8" w:rsidP="00C4453B">
      <w:pPr>
        <w:pStyle w:val="09Unorderedlist"/>
      </w:pPr>
      <w:r>
        <w:t>US-8: Управљање корпом</w:t>
      </w:r>
    </w:p>
    <w:p w14:paraId="0F069D05" w14:textId="0FA615D7" w:rsidR="00504EB8" w:rsidRDefault="00504EB8" w:rsidP="00C4453B">
      <w:pPr>
        <w:pStyle w:val="09Unorderedlist"/>
      </w:pPr>
      <w:r>
        <w:t>US-9: Приказ профила</w:t>
      </w:r>
    </w:p>
    <w:p w14:paraId="0BC284B0" w14:textId="38211796" w:rsidR="00504EB8" w:rsidRDefault="00504EB8" w:rsidP="00C4453B">
      <w:pPr>
        <w:pStyle w:val="09Unorderedlist"/>
      </w:pPr>
      <w:r>
        <w:t>US-10: Историја прегледаних производа</w:t>
      </w:r>
    </w:p>
    <w:p w14:paraId="40690C6F" w14:textId="77777777" w:rsidR="00504EB8" w:rsidRDefault="00504EB8" w:rsidP="00504EB8">
      <w:pPr>
        <w:pStyle w:val="08Pasus"/>
      </w:pPr>
      <w:r>
        <w:t>Функционални захтеви:</w:t>
      </w:r>
    </w:p>
    <w:p w14:paraId="190ED684" w14:textId="5B830266" w:rsidR="00504EB8" w:rsidRDefault="00504EB8" w:rsidP="00C4453B">
      <w:pPr>
        <w:pStyle w:val="09Unorderedlist"/>
      </w:pPr>
      <w:proofErr w:type="spellStart"/>
      <w:r>
        <w:t>Навигација</w:t>
      </w:r>
      <w:proofErr w:type="spellEnd"/>
      <w:r>
        <w:t xml:space="preserve"> </w:t>
      </w:r>
      <w:proofErr w:type="spellStart"/>
      <w:r>
        <w:t>између</w:t>
      </w:r>
      <w:proofErr w:type="spellEnd"/>
      <w:r>
        <w:t xml:space="preserve"> </w:t>
      </w:r>
      <w:proofErr w:type="spellStart"/>
      <w:r>
        <w:t>четири</w:t>
      </w:r>
      <w:proofErr w:type="spellEnd"/>
      <w:r>
        <w:t xml:space="preserve"> </w:t>
      </w:r>
      <w:proofErr w:type="spellStart"/>
      <w:r>
        <w:t>главна</w:t>
      </w:r>
      <w:proofErr w:type="spellEnd"/>
      <w:r>
        <w:t xml:space="preserve"> </w:t>
      </w:r>
      <w:proofErr w:type="spellStart"/>
      <w:r>
        <w:t>екрана</w:t>
      </w:r>
      <w:proofErr w:type="spellEnd"/>
      <w:r>
        <w:t xml:space="preserve"> </w:t>
      </w:r>
      <w:proofErr w:type="spellStart"/>
      <w:r>
        <w:t>апликације</w:t>
      </w:r>
      <w:proofErr w:type="spellEnd"/>
    </w:p>
    <w:p w14:paraId="694857C6" w14:textId="335C7CC2" w:rsidR="00504EB8" w:rsidRDefault="00504EB8" w:rsidP="00C4453B">
      <w:pPr>
        <w:pStyle w:val="09Unorderedlist"/>
      </w:pPr>
      <w:proofErr w:type="spellStart"/>
      <w:r>
        <w:t>Истовремено</w:t>
      </w:r>
      <w:proofErr w:type="spellEnd"/>
      <w:r>
        <w:t xml:space="preserve"> приказивање тренутно активне картице</w:t>
      </w:r>
    </w:p>
    <w:p w14:paraId="175C2E42" w14:textId="77777777" w:rsidR="00504EB8" w:rsidRDefault="00504EB8" w:rsidP="00504EB8">
      <w:pPr>
        <w:pStyle w:val="08Pasus"/>
      </w:pPr>
      <w:r>
        <w:t>UX понашање:</w:t>
      </w:r>
    </w:p>
    <w:p w14:paraId="46675FF6" w14:textId="372A886D" w:rsidR="00504EB8" w:rsidRDefault="00504EB8" w:rsidP="00C4453B">
      <w:pPr>
        <w:pStyle w:val="09Unorderedlist"/>
      </w:pPr>
      <w:proofErr w:type="spellStart"/>
      <w:r>
        <w:t>Доња</w:t>
      </w:r>
      <w:proofErr w:type="spellEnd"/>
      <w:r>
        <w:t xml:space="preserve"> </w:t>
      </w:r>
      <w:proofErr w:type="spellStart"/>
      <w:r>
        <w:t>навигациона</w:t>
      </w:r>
      <w:proofErr w:type="spellEnd"/>
      <w:r>
        <w:t xml:space="preserve"> </w:t>
      </w:r>
      <w:proofErr w:type="spellStart"/>
      <w:r>
        <w:t>трака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стално</w:t>
      </w:r>
      <w:proofErr w:type="spellEnd"/>
      <w:r>
        <w:t xml:space="preserve"> </w:t>
      </w:r>
      <w:proofErr w:type="spellStart"/>
      <w:r>
        <w:t>видљива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свим</w:t>
      </w:r>
      <w:proofErr w:type="spellEnd"/>
      <w:r>
        <w:t xml:space="preserve"> </w:t>
      </w:r>
      <w:proofErr w:type="spellStart"/>
      <w:r>
        <w:t>главним</w:t>
      </w:r>
      <w:proofErr w:type="spellEnd"/>
      <w:r>
        <w:t xml:space="preserve"> </w:t>
      </w:r>
      <w:proofErr w:type="spellStart"/>
      <w:r>
        <w:t>екранима</w:t>
      </w:r>
      <w:proofErr w:type="spellEnd"/>
    </w:p>
    <w:p w14:paraId="06D92CDF" w14:textId="000637EA" w:rsidR="00504EB8" w:rsidRDefault="00504EB8" w:rsidP="00C4453B">
      <w:pPr>
        <w:pStyle w:val="09Unorderedlist"/>
      </w:pPr>
      <w:proofErr w:type="spellStart"/>
      <w:r>
        <w:t>Навигација</w:t>
      </w:r>
      <w:proofErr w:type="spellEnd"/>
      <w:r>
        <w:t xml:space="preserve"> је инстантна и не захтева учитавање</w:t>
      </w:r>
    </w:p>
    <w:p w14:paraId="549B2BF2" w14:textId="513A5076" w:rsidR="00504EB8" w:rsidRDefault="00504EB8" w:rsidP="00C4453B">
      <w:pPr>
        <w:pStyle w:val="09Unorderedlist"/>
      </w:pPr>
      <w:proofErr w:type="spellStart"/>
      <w:r>
        <w:t>Картица</w:t>
      </w:r>
      <w:proofErr w:type="spellEnd"/>
      <w:r>
        <w:t xml:space="preserve"> „Корпа“ може да приказује ознаку са бројем производа у корпи</w:t>
      </w:r>
    </w:p>
    <w:p w14:paraId="09A51438" w14:textId="5FF1C0F3" w:rsidR="00504EB8" w:rsidRPr="0066484E" w:rsidRDefault="00504EB8" w:rsidP="00504EB8">
      <w:pPr>
        <w:rPr>
          <w:lang w:val="sr-Cyrl-RS"/>
        </w:rPr>
      </w:pPr>
    </w:p>
    <w:p w14:paraId="6037D3AD" w14:textId="77777777" w:rsidR="00BF2A78" w:rsidRDefault="00BF2A78" w:rsidP="00BF2A78">
      <w:pPr>
        <w:pStyle w:val="Heading1"/>
      </w:pPr>
      <w:bookmarkStart w:id="90" w:name="_Toc217617626"/>
      <w:bookmarkStart w:id="91" w:name="_Toc225872853"/>
      <w:r w:rsidRPr="005437C8">
        <w:t>Техничка ограничења и претпоставке</w:t>
      </w:r>
      <w:bookmarkEnd w:id="90"/>
      <w:bookmarkEnd w:id="91"/>
    </w:p>
    <w:p w14:paraId="218C56EC" w14:textId="77F72444" w:rsidR="00416B0E" w:rsidRPr="00472338" w:rsidRDefault="00416B0E" w:rsidP="00416B0E">
      <w:pPr>
        <w:pStyle w:val="Heading2"/>
      </w:pPr>
      <w:bookmarkStart w:id="92" w:name="_Toc225855412"/>
      <w:bookmarkStart w:id="93" w:name="_Toc225872854"/>
      <w:r w:rsidRPr="00472338">
        <w:t>Технолошка платформа</w:t>
      </w:r>
      <w:bookmarkEnd w:id="92"/>
      <w:bookmarkEnd w:id="93"/>
    </w:p>
    <w:p w14:paraId="1FEF6145" w14:textId="3BE7B2D3" w:rsidR="00416B0E" w:rsidRPr="00416B0E" w:rsidRDefault="00416B0E" w:rsidP="00416B0E">
      <w:pPr>
        <w:pStyle w:val="08Pasus"/>
      </w:pPr>
      <w:r w:rsidRPr="00416B0E">
        <w:t>Апликација је развијена на .NET MAUI (Multi-platform App UI) платформи верзије 9.0, уз употребу програмског језика C#. Примењен је MVVM архитектурни образац уз CommunityToolkit.Mvvm 8.4.0 библиотеку. За REST комуникацију коришћен је HttpClient са System.Text.Json за серијализацију. Зависности се управљају путем .NET Dependency Injection контејнера регистрованог у MauiProgram.cs.</w:t>
      </w:r>
    </w:p>
    <w:p w14:paraId="3D735D1F" w14:textId="5FF336DE" w:rsidR="00416B0E" w:rsidRPr="00416B0E" w:rsidRDefault="00416B0E" w:rsidP="00416B0E">
      <w:pPr>
        <w:pStyle w:val="Heading2"/>
      </w:pPr>
      <w:bookmarkStart w:id="94" w:name="_Toc225855413"/>
      <w:bookmarkStart w:id="95" w:name="_Toc225872855"/>
      <w:r w:rsidRPr="00416B0E">
        <w:t>Подржане платформе</w:t>
      </w:r>
      <w:bookmarkEnd w:id="94"/>
      <w:bookmarkEnd w:id="95"/>
    </w:p>
    <w:p w14:paraId="0DC84BED" w14:textId="52D95362" w:rsidR="00416B0E" w:rsidRPr="00472338" w:rsidRDefault="00416B0E" w:rsidP="00416B0E">
      <w:pPr>
        <w:pStyle w:val="09Unorderedlist"/>
      </w:pPr>
      <w:r w:rsidRPr="00472338">
        <w:t>Android – минимална верзија API 21 (Android 5.0)</w:t>
      </w:r>
    </w:p>
    <w:p w14:paraId="58157885" w14:textId="1A57F747" w:rsidR="00416B0E" w:rsidRPr="00472338" w:rsidRDefault="00416B0E" w:rsidP="00416B0E">
      <w:pPr>
        <w:pStyle w:val="09Unorderedlist"/>
      </w:pPr>
      <w:r w:rsidRPr="00472338">
        <w:t>iOS – минимална верзија 15.0</w:t>
      </w:r>
    </w:p>
    <w:p w14:paraId="4ABD73B6" w14:textId="6AE4357D" w:rsidR="00416B0E" w:rsidRPr="00472338" w:rsidRDefault="00416B0E" w:rsidP="00416B0E">
      <w:pPr>
        <w:pStyle w:val="09Unorderedlist"/>
      </w:pPr>
      <w:r w:rsidRPr="00472338">
        <w:t>macOS Catalyst – минимална верзија 15.0</w:t>
      </w:r>
    </w:p>
    <w:p w14:paraId="610CEE73" w14:textId="5A1DF1AE" w:rsidR="00416B0E" w:rsidRPr="00472338" w:rsidRDefault="00416B0E" w:rsidP="00416B0E">
      <w:pPr>
        <w:pStyle w:val="09Unorderedlist"/>
      </w:pPr>
      <w:r w:rsidRPr="00472338">
        <w:t>Windows – минимална верзија 10.0.17763.0 (Windows 10 v1809)</w:t>
      </w:r>
    </w:p>
    <w:p w14:paraId="482489BE" w14:textId="5E65640F" w:rsidR="00416B0E" w:rsidRPr="00416B0E" w:rsidRDefault="00416B0E" w:rsidP="00416B0E">
      <w:pPr>
        <w:pStyle w:val="Heading2"/>
      </w:pPr>
      <w:bookmarkStart w:id="96" w:name="_Toc225855414"/>
      <w:bookmarkStart w:id="97" w:name="_Toc225872856"/>
      <w:r w:rsidRPr="00416B0E">
        <w:t>Рад у offline режиму</w:t>
      </w:r>
      <w:bookmarkEnd w:id="96"/>
      <w:bookmarkEnd w:id="97"/>
    </w:p>
    <w:p w14:paraId="3CC5214E" w14:textId="77777777" w:rsidR="00416B0E" w:rsidRPr="00472338" w:rsidRDefault="00416B0E" w:rsidP="00416B0E">
      <w:pPr>
        <w:pStyle w:val="08Pasus"/>
      </w:pPr>
      <w:r w:rsidRPr="00472338">
        <w:t>Апликација захтева активну интернет конекцију за рад са производима, категоријама, корисничким профилом и корпом. Без интернета доступна је само историја недавно прегледаних производа која је сачувана локално. BaseService проверава Connectivity API пре сваког мрежног захтева и приказује упозорење ако нема конекције.</w:t>
      </w:r>
    </w:p>
    <w:p w14:paraId="719B7AA9" w14:textId="4664C9A4" w:rsidR="00416B0E" w:rsidRPr="00416B0E" w:rsidRDefault="00416B0E" w:rsidP="00416B0E">
      <w:pPr>
        <w:pStyle w:val="Heading2"/>
      </w:pPr>
      <w:bookmarkStart w:id="98" w:name="_Toc225855415"/>
      <w:bookmarkStart w:id="99" w:name="_Toc225872857"/>
      <w:r w:rsidRPr="00416B0E">
        <w:lastRenderedPageBreak/>
        <w:t>Складиштење података</w:t>
      </w:r>
      <w:bookmarkEnd w:id="98"/>
      <w:bookmarkEnd w:id="99"/>
    </w:p>
    <w:p w14:paraId="74BD909D" w14:textId="7FB4DE3C" w:rsidR="00416B0E" w:rsidRPr="00472338" w:rsidRDefault="00416B0E" w:rsidP="00416B0E">
      <w:pPr>
        <w:pStyle w:val="09Unorderedlist"/>
      </w:pPr>
      <w:r w:rsidRPr="00472338">
        <w:t>SecureStorage – чување токена и userId вредности за аутентификацију (шифровано, платформски безбедно)</w:t>
      </w:r>
    </w:p>
    <w:p w14:paraId="2761D48B" w14:textId="26F94172" w:rsidR="00416B0E" w:rsidRPr="00472338" w:rsidRDefault="00416B0E" w:rsidP="00416B0E">
      <w:pPr>
        <w:pStyle w:val="09Unorderedlist"/>
      </w:pPr>
      <w:r w:rsidRPr="00472338">
        <w:t>Preferences – чување историје до 8 недавно прегледаних производа у JSON формату</w:t>
      </w:r>
    </w:p>
    <w:p w14:paraId="6F23958F" w14:textId="40B2DF9F" w:rsidR="00416B0E" w:rsidRPr="00472338" w:rsidRDefault="00416B0E" w:rsidP="00416B0E">
      <w:pPr>
        <w:pStyle w:val="09Unorderedlist"/>
      </w:pPr>
      <w:r w:rsidRPr="00472338">
        <w:t>Нема локалне базе података; сви подаци о производима и корисницима преузимају се са API-ја</w:t>
      </w:r>
    </w:p>
    <w:p w14:paraId="432D9093" w14:textId="3586367A" w:rsidR="00416B0E" w:rsidRPr="00416B0E" w:rsidRDefault="00416B0E" w:rsidP="00416B0E">
      <w:pPr>
        <w:pStyle w:val="Heading2"/>
      </w:pPr>
      <w:bookmarkStart w:id="100" w:name="_Toc225855416"/>
      <w:bookmarkStart w:id="101" w:name="_Toc225872858"/>
      <w:r w:rsidRPr="00416B0E">
        <w:t>Коришћење могућности уређаја</w:t>
      </w:r>
      <w:bookmarkEnd w:id="100"/>
      <w:bookmarkEnd w:id="101"/>
    </w:p>
    <w:p w14:paraId="46103A88" w14:textId="2672510E" w:rsidR="00416B0E" w:rsidRPr="00472338" w:rsidRDefault="00416B0E" w:rsidP="00416B0E">
      <w:pPr>
        <w:pStyle w:val="09Unorderedlist"/>
      </w:pPr>
      <w:r w:rsidRPr="00472338">
        <w:t>Интернет конекција – обавезна за рад са производима и налогом</w:t>
      </w:r>
    </w:p>
    <w:p w14:paraId="77A25928" w14:textId="2BFEF9EF" w:rsidR="00416B0E" w:rsidRPr="00472338" w:rsidRDefault="00416B0E" w:rsidP="00416B0E">
      <w:pPr>
        <w:pStyle w:val="09Unorderedlist"/>
      </w:pPr>
      <w:r w:rsidRPr="00472338">
        <w:t>Безбедно складиште (SecureStorage) – за чување аутентификационих токена</w:t>
      </w:r>
    </w:p>
    <w:p w14:paraId="2A4346FF" w14:textId="44D47167" w:rsidR="00416B0E" w:rsidRPr="00472338" w:rsidRDefault="00416B0E" w:rsidP="00416B0E">
      <w:pPr>
        <w:pStyle w:val="09Unorderedlist"/>
      </w:pPr>
      <w:r w:rsidRPr="00472338">
        <w:t>Share API – за дељење производа путем других апликација на уређају</w:t>
      </w:r>
    </w:p>
    <w:p w14:paraId="72077B07" w14:textId="5B135520" w:rsidR="00416B0E" w:rsidRPr="00472338" w:rsidRDefault="00416B0E" w:rsidP="00416B0E">
      <w:pPr>
        <w:pStyle w:val="09Unorderedlist"/>
      </w:pPr>
      <w:r w:rsidRPr="00472338">
        <w:t>Preferences API – за чување локалних података апликације</w:t>
      </w:r>
    </w:p>
    <w:p w14:paraId="2407A5F1" w14:textId="3EC4BF63" w:rsidR="00416B0E" w:rsidRPr="00416B0E" w:rsidRDefault="00416B0E" w:rsidP="00416B0E">
      <w:pPr>
        <w:pStyle w:val="Heading2"/>
      </w:pPr>
      <w:bookmarkStart w:id="102" w:name="_Toc225855417"/>
      <w:bookmarkStart w:id="103" w:name="_Toc225872859"/>
      <w:r w:rsidRPr="00416B0E">
        <w:t>Безбедносна ограничења</w:t>
      </w:r>
      <w:bookmarkEnd w:id="102"/>
      <w:bookmarkEnd w:id="103"/>
    </w:p>
    <w:p w14:paraId="5475E5B1" w14:textId="054408AD" w:rsidR="00416B0E" w:rsidRPr="00472338" w:rsidRDefault="00416B0E" w:rsidP="00416B0E">
      <w:pPr>
        <w:pStyle w:val="09Unorderedlist"/>
      </w:pPr>
      <w:r w:rsidRPr="00472338">
        <w:t>Токен за аутентификацију се чува у SecureStorage-у (шифровани простор уређаја)</w:t>
      </w:r>
    </w:p>
    <w:p w14:paraId="49F99AA8" w14:textId="1108F608" w:rsidR="00416B0E" w:rsidRPr="00472338" w:rsidRDefault="00416B0E" w:rsidP="00416B0E">
      <w:pPr>
        <w:pStyle w:val="09Unorderedlist"/>
      </w:pPr>
      <w:r w:rsidRPr="00472338">
        <w:t>Лозинка се не чува локално; само токен се задржава после пријаве</w:t>
      </w:r>
    </w:p>
    <w:p w14:paraId="07AEF354" w14:textId="459D6ABE" w:rsidR="00416B0E" w:rsidRPr="00472338" w:rsidRDefault="00416B0E" w:rsidP="00416B0E">
      <w:pPr>
        <w:pStyle w:val="09Unorderedlist"/>
      </w:pPr>
      <w:r w:rsidRPr="00472338">
        <w:t>FakeStore API је јавни тест API без HTTPS верификације сертификата у debug режиму</w:t>
      </w:r>
    </w:p>
    <w:p w14:paraId="5DB99E41" w14:textId="6ADB07C3" w:rsidR="00416B0E" w:rsidRPr="00472338" w:rsidRDefault="00416B0E" w:rsidP="00416B0E">
      <w:pPr>
        <w:pStyle w:val="09Unorderedlist"/>
      </w:pPr>
      <w:r w:rsidRPr="00472338">
        <w:t>Брисање налога захтева двоструку потврду корисника</w:t>
      </w:r>
    </w:p>
    <w:p w14:paraId="34F8FB0E" w14:textId="08C9231A" w:rsidR="00416B0E" w:rsidRPr="00472338" w:rsidRDefault="00416B0E" w:rsidP="00416B0E">
      <w:pPr>
        <w:pStyle w:val="09Unorderedlist"/>
      </w:pPr>
      <w:r w:rsidRPr="00472338">
        <w:t>Одјавом се брише токен и userId из безбедног складишта</w:t>
      </w:r>
    </w:p>
    <w:p w14:paraId="4EC420F3" w14:textId="244D521D" w:rsidR="00416B0E" w:rsidRPr="00416B0E" w:rsidRDefault="00416B0E" w:rsidP="00416B0E">
      <w:pPr>
        <w:pStyle w:val="Heading2"/>
      </w:pPr>
      <w:bookmarkStart w:id="104" w:name="_Toc225855418"/>
      <w:bookmarkStart w:id="105" w:name="_Toc225872860"/>
      <w:r w:rsidRPr="00416B0E">
        <w:t>Временска и пословна правила (Business Rules)</w:t>
      </w:r>
      <w:bookmarkEnd w:id="104"/>
      <w:bookmarkEnd w:id="105"/>
    </w:p>
    <w:p w14:paraId="5530F473" w14:textId="102FB50F" w:rsidR="00416B0E" w:rsidRPr="00472338" w:rsidRDefault="00416B0E" w:rsidP="00416B0E">
      <w:pPr>
        <w:pStyle w:val="09Unorderedlist"/>
      </w:pPr>
      <w:r w:rsidRPr="00472338">
        <w:t>Историја прегледаних производа ограничена је на максимално 8 производа</w:t>
      </w:r>
    </w:p>
    <w:p w14:paraId="521EC860" w14:textId="201662FB" w:rsidR="00416B0E" w:rsidRPr="00472338" w:rsidRDefault="00416B0E" w:rsidP="00416B0E">
      <w:pPr>
        <w:pStyle w:val="09Unorderedlist"/>
      </w:pPr>
      <w:r w:rsidRPr="00472338">
        <w:t>Управљање корпом доступно је искључиво пријављеним корисницима</w:t>
      </w:r>
    </w:p>
    <w:p w14:paraId="01F9FA99" w14:textId="4B0EDD7F" w:rsidR="00416B0E" w:rsidRPr="00472338" w:rsidRDefault="00416B0E" w:rsidP="00416B0E">
      <w:pPr>
        <w:pStyle w:val="09Unorderedlist"/>
      </w:pPr>
      <w:r w:rsidRPr="00472338">
        <w:t>Количина производа у корпи не може бити 0 – при смањивању на 0 производ се уклања</w:t>
      </w:r>
    </w:p>
    <w:p w14:paraId="6E0F6C63" w14:textId="7C3B07E7" w:rsidR="00416B0E" w:rsidRPr="00472338" w:rsidRDefault="00416B0E" w:rsidP="00416B0E">
      <w:pPr>
        <w:pStyle w:val="09Unorderedlist"/>
      </w:pPr>
      <w:r w:rsidRPr="00472338">
        <w:t>FakeStore API тест налози не могу се регистровати из апликације; важе само постојећи тест налози</w:t>
      </w:r>
    </w:p>
    <w:p w14:paraId="60BE03A2" w14:textId="2977E328" w:rsidR="00416B0E" w:rsidRPr="00416B0E" w:rsidRDefault="00416B0E" w:rsidP="00416B0E">
      <w:pPr>
        <w:pStyle w:val="Heading2"/>
      </w:pPr>
      <w:bookmarkStart w:id="106" w:name="_Toc225855419"/>
      <w:bookmarkStart w:id="107" w:name="_Toc225872861"/>
      <w:r w:rsidRPr="00416B0E">
        <w:t>Перформансе и скалабилност</w:t>
      </w:r>
      <w:bookmarkEnd w:id="106"/>
      <w:bookmarkEnd w:id="107"/>
    </w:p>
    <w:p w14:paraId="749E3D62" w14:textId="77777777" w:rsidR="00416B0E" w:rsidRPr="00416B0E" w:rsidRDefault="00416B0E" w:rsidP="00416B0E">
      <w:pPr>
        <w:pStyle w:val="08Pasus"/>
      </w:pPr>
      <w:r w:rsidRPr="00416B0E">
        <w:t>FakeStore API враћа до 20 производа у одговору. Апликација не примењује пагинацију нити бесконачно скроловање. Перформансе зависе од брзине мреже и одзива јавног тест API-ја. Нема механизма кешовања мрежних одговора осим локалне историје прегледаних производа.</w:t>
      </w:r>
    </w:p>
    <w:p w14:paraId="75A5C924" w14:textId="1BEFE11C" w:rsidR="00416B0E" w:rsidRPr="00416B0E" w:rsidRDefault="00416B0E" w:rsidP="00416B0E">
      <w:pPr>
        <w:pStyle w:val="Heading2"/>
      </w:pPr>
      <w:bookmarkStart w:id="108" w:name="_Toc225855420"/>
      <w:bookmarkStart w:id="109" w:name="_Toc225872862"/>
      <w:r w:rsidRPr="00416B0E">
        <w:t>Ограничења имплементације</w:t>
      </w:r>
      <w:bookmarkEnd w:id="108"/>
      <w:bookmarkEnd w:id="109"/>
    </w:p>
    <w:p w14:paraId="742263AF" w14:textId="6369A69D" w:rsidR="00416B0E" w:rsidRPr="00472338" w:rsidRDefault="00416B0E" w:rsidP="00416B0E">
      <w:pPr>
        <w:pStyle w:val="09Unorderedlist"/>
      </w:pPr>
      <w:r w:rsidRPr="00472338">
        <w:t>FakeStore API не подржава стварне трансакције нити обраду плаћања</w:t>
      </w:r>
    </w:p>
    <w:p w14:paraId="66572948" w14:textId="4509DA57" w:rsidR="00416B0E" w:rsidRPr="00472338" w:rsidRDefault="00416B0E" w:rsidP="00416B0E">
      <w:pPr>
        <w:pStyle w:val="09Unorderedlist"/>
      </w:pPr>
      <w:r w:rsidRPr="00472338">
        <w:t>Регистрација новог корисника није имплементирана</w:t>
      </w:r>
    </w:p>
    <w:p w14:paraId="38D7A0F9" w14:textId="6C4183F2" w:rsidR="00416B0E" w:rsidRPr="00472338" w:rsidRDefault="00416B0E" w:rsidP="00416B0E">
      <w:pPr>
        <w:pStyle w:val="09Unorderedlist"/>
      </w:pPr>
      <w:r w:rsidRPr="00472338">
        <w:t>Нема подршке за слике профила корисника</w:t>
      </w:r>
    </w:p>
    <w:p w14:paraId="434746ED" w14:textId="63A0BD63" w:rsidR="00416B0E" w:rsidRPr="00472338" w:rsidRDefault="00416B0E" w:rsidP="00416B0E">
      <w:pPr>
        <w:pStyle w:val="09Unorderedlist"/>
      </w:pPr>
      <w:r w:rsidRPr="00472338">
        <w:t>Нема подршке за вишеструке адресе за испоруку</w:t>
      </w:r>
    </w:p>
    <w:p w14:paraId="2078BD1A" w14:textId="7CFC4E70" w:rsidR="00416B0E" w:rsidRPr="00472338" w:rsidRDefault="00416B0E" w:rsidP="00416B0E">
      <w:pPr>
        <w:pStyle w:val="09Unorderedlist"/>
      </w:pPr>
      <w:r w:rsidRPr="00472338">
        <w:t>API не подршава реалне залихе производа</w:t>
      </w:r>
    </w:p>
    <w:p w14:paraId="52FB6177" w14:textId="5FF155A6" w:rsidR="00416B0E" w:rsidRPr="00472338" w:rsidRDefault="00416B0E" w:rsidP="00416B0E">
      <w:pPr>
        <w:pStyle w:val="Heading2"/>
        <w:rPr>
          <w:rFonts w:ascii="Arial" w:hAnsi="Arial" w:cs="Arial"/>
        </w:rPr>
      </w:pPr>
      <w:bookmarkStart w:id="110" w:name="_Toc225855421"/>
      <w:bookmarkStart w:id="111" w:name="_Toc225872863"/>
      <w:r w:rsidRPr="00416B0E">
        <w:lastRenderedPageBreak/>
        <w:t>Претпоставке</w:t>
      </w:r>
      <w:bookmarkEnd w:id="110"/>
      <w:bookmarkEnd w:id="111"/>
    </w:p>
    <w:p w14:paraId="10D6F5F7" w14:textId="78F892D0" w:rsidR="00416B0E" w:rsidRPr="00472338" w:rsidRDefault="00416B0E" w:rsidP="00416B0E">
      <w:pPr>
        <w:pStyle w:val="09Unorderedlist"/>
      </w:pPr>
      <w:r w:rsidRPr="00472338">
        <w:t>FakeStore API (fakestoreapi.com) остаје доступан и функционалан током коришћења апликације</w:t>
      </w:r>
    </w:p>
    <w:p w14:paraId="21A6AF24" w14:textId="744A806E" w:rsidR="00416B0E" w:rsidRPr="00472338" w:rsidRDefault="00416B0E" w:rsidP="00416B0E">
      <w:pPr>
        <w:pStyle w:val="09Unorderedlist"/>
      </w:pPr>
      <w:r w:rsidRPr="00472338">
        <w:t>Корисник поседује важећи тест налог на FakeStore API-ју</w:t>
      </w:r>
    </w:p>
    <w:p w14:paraId="1299CA94" w14:textId="255A9B8F" w:rsidR="00416B0E" w:rsidRPr="00472338" w:rsidRDefault="00416B0E" w:rsidP="00416B0E">
      <w:pPr>
        <w:pStyle w:val="09Unorderedlist"/>
      </w:pPr>
      <w:r w:rsidRPr="00472338">
        <w:t>Уређај корисника има инсталирану подржану верзију оперативног система</w:t>
      </w:r>
    </w:p>
    <w:p w14:paraId="30FD42B8" w14:textId="64F8F766" w:rsidR="00416B0E" w:rsidRPr="00472338" w:rsidRDefault="00416B0E" w:rsidP="00416B0E">
      <w:pPr>
        <w:pStyle w:val="09Unorderedlist"/>
      </w:pPr>
      <w:r w:rsidRPr="00472338">
        <w:t>Уређај корисника има активну интернет конекцију за коришћење основних функционалности</w:t>
      </w:r>
    </w:p>
    <w:p w14:paraId="6A6D7CE6" w14:textId="77777777" w:rsidR="00980A8E" w:rsidRDefault="00980A8E">
      <w:pPr>
        <w:rPr>
          <w:lang w:val="sr-Cyrl-RS"/>
        </w:rPr>
      </w:pPr>
      <w:r>
        <w:br w:type="page"/>
      </w:r>
    </w:p>
    <w:p w14:paraId="055D747A" w14:textId="77777777" w:rsidR="00980A8E" w:rsidRDefault="00980A8E" w:rsidP="00980A8E">
      <w:pPr>
        <w:pStyle w:val="Heading1"/>
      </w:pPr>
      <w:bookmarkStart w:id="112" w:name="_Toc217617637"/>
      <w:bookmarkStart w:id="113" w:name="_Toc225872864"/>
      <w:r>
        <w:lastRenderedPageBreak/>
        <w:t>Критеријуми прихватања (</w:t>
      </w:r>
      <w:r w:rsidRPr="00980A8E">
        <w:rPr>
          <w:i/>
          <w:iCs/>
          <w:lang w:val="en-US"/>
        </w:rPr>
        <w:t>Acceptance Criteria</w:t>
      </w:r>
      <w:r>
        <w:t>)</w:t>
      </w:r>
      <w:bookmarkEnd w:id="112"/>
      <w:bookmarkEnd w:id="113"/>
    </w:p>
    <w:p w14:paraId="6D4A1587" w14:textId="77777777" w:rsidR="00980A8E" w:rsidRDefault="00980A8E" w:rsidP="00980A8E">
      <w:pPr>
        <w:pStyle w:val="08Pasus"/>
      </w:pPr>
      <w:r>
        <w:t>Критеријуми прихватања дефинишу услове под којима се функционални захтев сматра реализованим. Сваки функционални захтев (ФЗ) има јасно мерљиве и проверљиве услове.</w:t>
      </w:r>
    </w:p>
    <w:p w14:paraId="2721E49B" w14:textId="77777777" w:rsidR="00416B0E" w:rsidRPr="00416B0E" w:rsidRDefault="00416B0E" w:rsidP="00416B0E">
      <w:pPr>
        <w:pStyle w:val="Heading2"/>
        <w:rPr>
          <w:rFonts w:eastAsia="MS Gothic"/>
        </w:rPr>
      </w:pPr>
      <w:bookmarkStart w:id="114" w:name="_Toc225855423"/>
      <w:bookmarkStart w:id="115" w:name="_Toc225872865"/>
      <w:r w:rsidRPr="00416B0E">
        <w:rPr>
          <w:rFonts w:eastAsia="MS Gothic"/>
        </w:rPr>
        <w:t>ФЗ-1: Пријава на систем</w:t>
      </w:r>
      <w:bookmarkEnd w:id="114"/>
      <w:bookmarkEnd w:id="115"/>
    </w:p>
    <w:p w14:paraId="5A4BCC7F" w14:textId="77777777" w:rsidR="00416B0E" w:rsidRPr="00416B0E" w:rsidRDefault="00416B0E" w:rsidP="00416B0E">
      <w:pPr>
        <w:pStyle w:val="08Pasus"/>
        <w:rPr>
          <w:b/>
          <w:bCs/>
        </w:rPr>
      </w:pPr>
      <w:r w:rsidRPr="00416B0E">
        <w:rPr>
          <w:b/>
          <w:bCs/>
        </w:rPr>
        <w:t>ФЗ-1 је испуњен ако:</w:t>
      </w:r>
    </w:p>
    <w:p w14:paraId="28F11B33" w14:textId="4E8938C0" w:rsidR="00416B0E" w:rsidRPr="00416B0E" w:rsidRDefault="00416B0E" w:rsidP="009A7913">
      <w:pPr>
        <w:pStyle w:val="09Unorderedlist"/>
      </w:pPr>
      <w:r w:rsidRPr="00416B0E">
        <w:t>Корисник може да унесе корисничко ime и лозинку у одговарајућа поља</w:t>
      </w:r>
    </w:p>
    <w:p w14:paraId="44AD3F0E" w14:textId="528837B5" w:rsidR="00416B0E" w:rsidRPr="00416B0E" w:rsidRDefault="00416B0E" w:rsidP="009A7913">
      <w:pPr>
        <w:pStyle w:val="09Unorderedlist"/>
      </w:pPr>
      <w:r w:rsidRPr="00416B0E">
        <w:t>Дугме „Пријава“ покреће проверу података са FakeStore API-јем</w:t>
      </w:r>
    </w:p>
    <w:p w14:paraId="4558D986" w14:textId="4FC2700B" w:rsidR="00416B0E" w:rsidRPr="00416B0E" w:rsidRDefault="00416B0E" w:rsidP="009A7913">
      <w:pPr>
        <w:pStyle w:val="09Unorderedlist"/>
      </w:pPr>
      <w:r w:rsidRPr="00416B0E">
        <w:t>При исправним подацима корисник је навигиран на профилни екран</w:t>
      </w:r>
    </w:p>
    <w:p w14:paraId="7C9DB08F" w14:textId="3A8C2478" w:rsidR="00416B0E" w:rsidRPr="00416B0E" w:rsidRDefault="00416B0E" w:rsidP="009A7913">
      <w:pPr>
        <w:pStyle w:val="09Unorderedlist"/>
      </w:pPr>
      <w:r w:rsidRPr="00416B0E">
        <w:t>При погрешним подацима приказује се јасна порука о грешци</w:t>
      </w:r>
    </w:p>
    <w:p w14:paraId="488B57B5" w14:textId="6E0643D9" w:rsidR="00416B0E" w:rsidRPr="00416B0E" w:rsidRDefault="00416B0E" w:rsidP="009A7913">
      <w:pPr>
        <w:pStyle w:val="09Unorderedlist"/>
      </w:pPr>
      <w:r w:rsidRPr="00416B0E">
        <w:t>Токен аутентификације је сачуван у SecureStorage-у</w:t>
      </w:r>
    </w:p>
    <w:p w14:paraId="24B09B0A" w14:textId="73039541" w:rsidR="00416B0E" w:rsidRPr="00416B0E" w:rsidRDefault="00416B0E" w:rsidP="009A7913">
      <w:pPr>
        <w:pStyle w:val="09Unorderedlist"/>
      </w:pPr>
      <w:r w:rsidRPr="00416B0E">
        <w:t>Апликација не пуца нити пријављује системску грешку</w:t>
      </w:r>
    </w:p>
    <w:p w14:paraId="263891C5" w14:textId="77777777" w:rsidR="00416B0E" w:rsidRPr="00416B0E" w:rsidRDefault="00416B0E" w:rsidP="00416B0E">
      <w:pPr>
        <w:spacing w:after="200" w:line="276" w:lineRule="auto"/>
        <w:rPr>
          <w:rFonts w:ascii="Arial" w:eastAsia="MS Mincho" w:hAnsi="Arial" w:cs="Arial"/>
          <w:kern w:val="0"/>
          <w:sz w:val="22"/>
          <w:szCs w:val="22"/>
          <w14:ligatures w14:val="none"/>
        </w:rPr>
      </w:pPr>
    </w:p>
    <w:p w14:paraId="633D02D0" w14:textId="77777777" w:rsidR="00416B0E" w:rsidRPr="00416B0E" w:rsidRDefault="00416B0E" w:rsidP="00416B0E">
      <w:pPr>
        <w:pStyle w:val="Heading2"/>
        <w:rPr>
          <w:rFonts w:eastAsia="MS Gothic"/>
        </w:rPr>
      </w:pPr>
      <w:bookmarkStart w:id="116" w:name="_Toc225855424"/>
      <w:bookmarkStart w:id="117" w:name="_Toc225872866"/>
      <w:r w:rsidRPr="00416B0E">
        <w:rPr>
          <w:rFonts w:eastAsia="MS Gothic"/>
        </w:rPr>
        <w:t>ФЗ-2: Одјава са система</w:t>
      </w:r>
      <w:bookmarkEnd w:id="116"/>
      <w:bookmarkEnd w:id="117"/>
    </w:p>
    <w:p w14:paraId="36A1D402" w14:textId="77777777" w:rsidR="00416B0E" w:rsidRPr="00416B0E" w:rsidRDefault="00416B0E" w:rsidP="00416B0E">
      <w:pPr>
        <w:pStyle w:val="08Pasus"/>
        <w:rPr>
          <w:b/>
          <w:bCs/>
        </w:rPr>
      </w:pPr>
      <w:r w:rsidRPr="00416B0E">
        <w:rPr>
          <w:b/>
          <w:bCs/>
        </w:rPr>
        <w:t>ФЗ-2 је испуњен ако:</w:t>
      </w:r>
    </w:p>
    <w:p w14:paraId="794F2086" w14:textId="6A1BC90E" w:rsidR="00416B0E" w:rsidRPr="00416B0E" w:rsidRDefault="00416B0E" w:rsidP="009A7913">
      <w:pPr>
        <w:pStyle w:val="09Unorderedlist"/>
      </w:pPr>
      <w:r w:rsidRPr="00416B0E">
        <w:t>Дугме „Одјавите се“ је видљиво пријављеним корисницима на профилном екрану</w:t>
      </w:r>
    </w:p>
    <w:p w14:paraId="6B9F9FAD" w14:textId="75BF6E31" w:rsidR="00416B0E" w:rsidRPr="00416B0E" w:rsidRDefault="00416B0E" w:rsidP="009A7913">
      <w:pPr>
        <w:pStyle w:val="09Unorderedlist"/>
      </w:pPr>
      <w:r w:rsidRPr="00416B0E">
        <w:t>Пре одјаве приказује се дијалог за потврду</w:t>
      </w:r>
    </w:p>
    <w:p w14:paraId="65BD985F" w14:textId="4D5B0CD6" w:rsidR="00416B0E" w:rsidRPr="00416B0E" w:rsidRDefault="00416B0E" w:rsidP="009A7913">
      <w:pPr>
        <w:pStyle w:val="09Unorderedlist"/>
      </w:pPr>
      <w:r w:rsidRPr="00416B0E">
        <w:t>При потврди токен и userId се бришу из SecureStorage-а</w:t>
      </w:r>
    </w:p>
    <w:p w14:paraId="358B5D56" w14:textId="0C981D59" w:rsidR="00416B0E" w:rsidRPr="00416B0E" w:rsidRDefault="00416B0E" w:rsidP="009A7913">
      <w:pPr>
        <w:pStyle w:val="09Unorderedlist"/>
      </w:pPr>
      <w:r w:rsidRPr="00416B0E">
        <w:t>Профилни екран се ажурира и приказује опцију за пријаву</w:t>
      </w:r>
    </w:p>
    <w:p w14:paraId="3E888A81" w14:textId="2727A5D8" w:rsidR="00416B0E" w:rsidRPr="00416B0E" w:rsidRDefault="00416B0E" w:rsidP="009A7913">
      <w:pPr>
        <w:pStyle w:val="09Unorderedlist"/>
      </w:pPr>
      <w:r w:rsidRPr="00416B0E">
        <w:t>Непријављеном кориснику није доступна корпа</w:t>
      </w:r>
    </w:p>
    <w:p w14:paraId="17363DAC" w14:textId="77777777" w:rsidR="00416B0E" w:rsidRPr="00416B0E" w:rsidRDefault="00416B0E" w:rsidP="00416B0E">
      <w:pPr>
        <w:spacing w:after="200" w:line="276" w:lineRule="auto"/>
        <w:rPr>
          <w:rFonts w:ascii="Arial" w:eastAsia="MS Mincho" w:hAnsi="Arial" w:cs="Arial"/>
          <w:kern w:val="0"/>
          <w:sz w:val="22"/>
          <w:szCs w:val="22"/>
          <w14:ligatures w14:val="none"/>
        </w:rPr>
      </w:pPr>
    </w:p>
    <w:p w14:paraId="16E8BBEA" w14:textId="77777777" w:rsidR="00416B0E" w:rsidRPr="00416B0E" w:rsidRDefault="00416B0E" w:rsidP="00416B0E">
      <w:pPr>
        <w:pStyle w:val="Heading2"/>
        <w:rPr>
          <w:rFonts w:eastAsia="MS Gothic"/>
        </w:rPr>
      </w:pPr>
      <w:bookmarkStart w:id="118" w:name="_Toc225855425"/>
      <w:bookmarkStart w:id="119" w:name="_Toc225872867"/>
      <w:r w:rsidRPr="00416B0E">
        <w:rPr>
          <w:rFonts w:eastAsia="MS Gothic"/>
        </w:rPr>
        <w:t>ФЗ-3: Приказ листе производа</w:t>
      </w:r>
      <w:bookmarkEnd w:id="118"/>
      <w:bookmarkEnd w:id="119"/>
    </w:p>
    <w:p w14:paraId="797DBDF8" w14:textId="77777777" w:rsidR="00416B0E" w:rsidRPr="00416B0E" w:rsidRDefault="00416B0E" w:rsidP="00416B0E">
      <w:pPr>
        <w:pStyle w:val="08Pasus"/>
        <w:rPr>
          <w:b/>
          <w:bCs/>
        </w:rPr>
      </w:pPr>
      <w:r w:rsidRPr="00416B0E">
        <w:rPr>
          <w:b/>
          <w:bCs/>
        </w:rPr>
        <w:t>ФЗ-3 је испуњен ако:</w:t>
      </w:r>
    </w:p>
    <w:p w14:paraId="67EDDB9C" w14:textId="4C1E4C05" w:rsidR="00416B0E" w:rsidRPr="00416B0E" w:rsidRDefault="00416B0E" w:rsidP="009A7913">
      <w:pPr>
        <w:pStyle w:val="09Unorderedlist"/>
      </w:pPr>
      <w:r w:rsidRPr="00416B0E">
        <w:t>Почетни екран приказује све производе са FakeStore API-ја</w:t>
      </w:r>
    </w:p>
    <w:p w14:paraId="2B0EEE14" w14:textId="4C448216" w:rsidR="00416B0E" w:rsidRPr="00416B0E" w:rsidRDefault="00416B0E" w:rsidP="009A7913">
      <w:pPr>
        <w:pStyle w:val="09Unorderedlist"/>
      </w:pPr>
      <w:r w:rsidRPr="00416B0E">
        <w:t>Производи имају слику, назив, цену и оцену</w:t>
      </w:r>
    </w:p>
    <w:p w14:paraId="76D03926" w14:textId="4B884651" w:rsidR="00416B0E" w:rsidRPr="00416B0E" w:rsidRDefault="00416B0E" w:rsidP="009A7913">
      <w:pPr>
        <w:pStyle w:val="09Unorderedlist"/>
      </w:pPr>
      <w:r w:rsidRPr="00416B0E">
        <w:t>Категорије су приказане у хоризонталној листи са бојним индикаторима</w:t>
      </w:r>
    </w:p>
    <w:p w14:paraId="2D2D5660" w14:textId="4A2CBAFB" w:rsidR="00416B0E" w:rsidRPr="00416B0E" w:rsidRDefault="00416B0E" w:rsidP="009A7913">
      <w:pPr>
        <w:pStyle w:val="09Unorderedlist"/>
      </w:pPr>
      <w:r w:rsidRPr="00416B0E">
        <w:t>Током учитавања приказује се индикатор учитавања</w:t>
      </w:r>
    </w:p>
    <w:p w14:paraId="3F57662F" w14:textId="03F86BC9" w:rsidR="00416B0E" w:rsidRPr="00416B0E" w:rsidRDefault="00416B0E" w:rsidP="009A7913">
      <w:pPr>
        <w:pStyle w:val="09Unorderedlist"/>
      </w:pPr>
      <w:r w:rsidRPr="00416B0E">
        <w:t>При недостатку интернет конекције приказује се одговарајуће упозорење</w:t>
      </w:r>
    </w:p>
    <w:p w14:paraId="16F7F397" w14:textId="77777777" w:rsidR="00416B0E" w:rsidRPr="00416B0E" w:rsidRDefault="00416B0E" w:rsidP="00416B0E">
      <w:pPr>
        <w:spacing w:after="200" w:line="276" w:lineRule="auto"/>
        <w:rPr>
          <w:rFonts w:ascii="Arial" w:eastAsia="MS Mincho" w:hAnsi="Arial" w:cs="Arial"/>
          <w:kern w:val="0"/>
          <w:sz w:val="22"/>
          <w:szCs w:val="22"/>
          <w14:ligatures w14:val="none"/>
        </w:rPr>
      </w:pPr>
    </w:p>
    <w:p w14:paraId="4148AB84" w14:textId="77777777" w:rsidR="00416B0E" w:rsidRPr="00416B0E" w:rsidRDefault="00416B0E" w:rsidP="00416B0E">
      <w:pPr>
        <w:pStyle w:val="Heading2"/>
        <w:rPr>
          <w:rFonts w:eastAsia="MS Gothic"/>
        </w:rPr>
      </w:pPr>
      <w:bookmarkStart w:id="120" w:name="_Toc225855426"/>
      <w:bookmarkStart w:id="121" w:name="_Toc225872868"/>
      <w:r w:rsidRPr="00416B0E">
        <w:rPr>
          <w:rFonts w:eastAsia="MS Gothic"/>
        </w:rPr>
        <w:t>ФЗ-4: Претрага производа</w:t>
      </w:r>
      <w:bookmarkEnd w:id="120"/>
      <w:bookmarkEnd w:id="121"/>
    </w:p>
    <w:p w14:paraId="1BE8C19E" w14:textId="77777777" w:rsidR="00416B0E" w:rsidRPr="00416B0E" w:rsidRDefault="00416B0E" w:rsidP="00416B0E">
      <w:pPr>
        <w:pStyle w:val="08Pasus"/>
        <w:rPr>
          <w:b/>
          <w:bCs/>
        </w:rPr>
      </w:pPr>
      <w:r w:rsidRPr="00416B0E">
        <w:rPr>
          <w:b/>
          <w:bCs/>
        </w:rPr>
        <w:t>ФЗ-4 је испуњен ако:</w:t>
      </w:r>
    </w:p>
    <w:p w14:paraId="4B589BFF" w14:textId="79045BC3" w:rsidR="00416B0E" w:rsidRPr="00416B0E" w:rsidRDefault="00416B0E" w:rsidP="009A7913">
      <w:pPr>
        <w:pStyle w:val="09Unorderedlist"/>
      </w:pPr>
      <w:r w:rsidRPr="00416B0E">
        <w:t>Унос у поље претраге у реалном времену филтрира листу производа</w:t>
      </w:r>
    </w:p>
    <w:p w14:paraId="2165580F" w14:textId="61FAAE7D" w:rsidR="00416B0E" w:rsidRPr="00416B0E" w:rsidRDefault="00416B0E" w:rsidP="009A7913">
      <w:pPr>
        <w:pStyle w:val="09Unorderedlist"/>
      </w:pPr>
      <w:r w:rsidRPr="00416B0E">
        <w:t>Пражњење поља претраге враћа потпуну листу производа</w:t>
      </w:r>
    </w:p>
    <w:p w14:paraId="47F009CC" w14:textId="12C93736" w:rsidR="00416B0E" w:rsidRPr="00416B0E" w:rsidRDefault="00416B0E" w:rsidP="009A7913">
      <w:pPr>
        <w:pStyle w:val="09Unorderedlist"/>
      </w:pPr>
      <w:r w:rsidRPr="00416B0E">
        <w:t>При нултим резултатима претраге приказује се одговарајућа порука</w:t>
      </w:r>
    </w:p>
    <w:p w14:paraId="5EB4A27C" w14:textId="2DCB737C" w:rsidR="00416B0E" w:rsidRPr="00416B0E" w:rsidRDefault="00416B0E" w:rsidP="009A7913">
      <w:pPr>
        <w:pStyle w:val="09Unorderedlist"/>
      </w:pPr>
      <w:r w:rsidRPr="00416B0E">
        <w:lastRenderedPageBreak/>
        <w:t>Претрага је осетљива на величину слова (case-insensitive)</w:t>
      </w:r>
    </w:p>
    <w:p w14:paraId="52CA64E9" w14:textId="77777777" w:rsidR="00416B0E" w:rsidRPr="00416B0E" w:rsidRDefault="00416B0E" w:rsidP="00416B0E">
      <w:pPr>
        <w:spacing w:after="200" w:line="276" w:lineRule="auto"/>
        <w:rPr>
          <w:rFonts w:ascii="Arial" w:eastAsia="MS Mincho" w:hAnsi="Arial" w:cs="Arial"/>
          <w:kern w:val="0"/>
          <w:sz w:val="22"/>
          <w:szCs w:val="22"/>
          <w14:ligatures w14:val="none"/>
        </w:rPr>
      </w:pPr>
    </w:p>
    <w:p w14:paraId="398E0DC5" w14:textId="77777777" w:rsidR="00416B0E" w:rsidRPr="00416B0E" w:rsidRDefault="00416B0E" w:rsidP="00416B0E">
      <w:pPr>
        <w:pStyle w:val="Heading2"/>
        <w:rPr>
          <w:rFonts w:eastAsia="MS Gothic"/>
        </w:rPr>
      </w:pPr>
      <w:bookmarkStart w:id="122" w:name="_Toc225855427"/>
      <w:bookmarkStart w:id="123" w:name="_Toc225872869"/>
      <w:r w:rsidRPr="00416B0E">
        <w:rPr>
          <w:rFonts w:eastAsia="MS Gothic"/>
        </w:rPr>
        <w:t>ФЗ-5: Приказ производа по категорији</w:t>
      </w:r>
      <w:bookmarkEnd w:id="122"/>
      <w:bookmarkEnd w:id="123"/>
    </w:p>
    <w:p w14:paraId="19B31137" w14:textId="77777777" w:rsidR="00416B0E" w:rsidRPr="00416B0E" w:rsidRDefault="00416B0E" w:rsidP="00416B0E">
      <w:pPr>
        <w:pStyle w:val="08Pasus"/>
        <w:rPr>
          <w:b/>
          <w:bCs/>
        </w:rPr>
      </w:pPr>
      <w:r w:rsidRPr="00416B0E">
        <w:rPr>
          <w:b/>
          <w:bCs/>
        </w:rPr>
        <w:t>ФЗ-5 је испуњен ако:</w:t>
      </w:r>
    </w:p>
    <w:p w14:paraId="05A82BDF" w14:textId="24FB3755" w:rsidR="00416B0E" w:rsidRPr="00416B0E" w:rsidRDefault="00416B0E" w:rsidP="009A7913">
      <w:pPr>
        <w:pStyle w:val="09Unorderedlist"/>
      </w:pPr>
      <w:r w:rsidRPr="00416B0E">
        <w:t>Кликом на категорију на почетном екрану отвара се екран категорије</w:t>
      </w:r>
    </w:p>
    <w:p w14:paraId="1FA7C907" w14:textId="44610D44" w:rsidR="00416B0E" w:rsidRPr="00416B0E" w:rsidRDefault="00416B0E" w:rsidP="009A7913">
      <w:pPr>
        <w:pStyle w:val="09Unorderedlist"/>
      </w:pPr>
      <w:r w:rsidRPr="00416B0E">
        <w:t>Приказани су само производи изабране категорије</w:t>
      </w:r>
    </w:p>
    <w:p w14:paraId="02D7E22B" w14:textId="65951684" w:rsidR="00416B0E" w:rsidRPr="00416B0E" w:rsidRDefault="00416B0E" w:rsidP="009A7913">
      <w:pPr>
        <w:pStyle w:val="09Unorderedlist"/>
      </w:pPr>
      <w:r w:rsidRPr="00416B0E">
        <w:t>Сортирање по цени растуће и опадајуће ради исправно</w:t>
      </w:r>
    </w:p>
    <w:p w14:paraId="2F0C502F" w14:textId="0B773D94" w:rsidR="00416B0E" w:rsidRPr="00416B0E" w:rsidRDefault="00416B0E" w:rsidP="009A7913">
      <w:pPr>
        <w:pStyle w:val="09Unorderedlist"/>
      </w:pPr>
      <w:r w:rsidRPr="00416B0E">
        <w:t>Кликом на производ врши се навигација на детаљни приказ</w:t>
      </w:r>
    </w:p>
    <w:p w14:paraId="066CD646" w14:textId="77777777" w:rsidR="00416B0E" w:rsidRPr="00416B0E" w:rsidRDefault="00416B0E" w:rsidP="00416B0E">
      <w:pPr>
        <w:spacing w:after="200" w:line="276" w:lineRule="auto"/>
        <w:rPr>
          <w:rFonts w:ascii="Arial" w:eastAsia="MS Mincho" w:hAnsi="Arial" w:cs="Arial"/>
          <w:kern w:val="0"/>
          <w:sz w:val="22"/>
          <w:szCs w:val="22"/>
          <w14:ligatures w14:val="none"/>
        </w:rPr>
      </w:pPr>
    </w:p>
    <w:p w14:paraId="1864F294" w14:textId="77777777" w:rsidR="00416B0E" w:rsidRPr="00416B0E" w:rsidRDefault="00416B0E" w:rsidP="00416B0E">
      <w:pPr>
        <w:pStyle w:val="Heading2"/>
        <w:rPr>
          <w:rFonts w:eastAsia="MS Gothic"/>
        </w:rPr>
      </w:pPr>
      <w:bookmarkStart w:id="124" w:name="_Toc225855428"/>
      <w:bookmarkStart w:id="125" w:name="_Toc225872870"/>
      <w:r w:rsidRPr="00416B0E">
        <w:rPr>
          <w:rFonts w:eastAsia="MS Gothic"/>
        </w:rPr>
        <w:t>ФЗ-6: Преглед детаља производа</w:t>
      </w:r>
      <w:bookmarkEnd w:id="124"/>
      <w:bookmarkEnd w:id="125"/>
    </w:p>
    <w:p w14:paraId="73BAE59D" w14:textId="77777777" w:rsidR="00416B0E" w:rsidRPr="00416B0E" w:rsidRDefault="00416B0E" w:rsidP="00416B0E">
      <w:pPr>
        <w:pStyle w:val="08Pasus"/>
        <w:rPr>
          <w:b/>
          <w:bCs/>
        </w:rPr>
      </w:pPr>
      <w:r w:rsidRPr="00416B0E">
        <w:rPr>
          <w:b/>
          <w:bCs/>
        </w:rPr>
        <w:t>ФЗ-6 је испуњен ако:</w:t>
      </w:r>
    </w:p>
    <w:p w14:paraId="6407ADAC" w14:textId="11E9C883" w:rsidR="00416B0E" w:rsidRPr="00416B0E" w:rsidRDefault="00416B0E" w:rsidP="009A7913">
      <w:pPr>
        <w:pStyle w:val="09Unorderedlist"/>
      </w:pPr>
      <w:r w:rsidRPr="00416B0E">
        <w:t>Екран детаља приказује слику, назив, цену, оцену, категорију и опис производа</w:t>
      </w:r>
    </w:p>
    <w:p w14:paraId="159E8038" w14:textId="28677D95" w:rsidR="00416B0E" w:rsidRPr="00416B0E" w:rsidRDefault="00416B0E" w:rsidP="009A7913">
      <w:pPr>
        <w:pStyle w:val="09Unorderedlist"/>
      </w:pPr>
      <w:r w:rsidRPr="00416B0E">
        <w:t>Производ је аутоматски додат у историју прегледаних</w:t>
      </w:r>
    </w:p>
    <w:p w14:paraId="7CA9AAEC" w14:textId="0AAE497D" w:rsidR="00416B0E" w:rsidRPr="00416B0E" w:rsidRDefault="00416B0E" w:rsidP="009A7913">
      <w:pPr>
        <w:pStyle w:val="09Unorderedlist"/>
      </w:pPr>
      <w:r w:rsidRPr="00416B0E">
        <w:t>Приказана је листа сродних производа исте категорије</w:t>
      </w:r>
    </w:p>
    <w:p w14:paraId="140F23FC" w14:textId="23CB7105" w:rsidR="00416B0E" w:rsidRPr="00416B0E" w:rsidRDefault="00416B0E" w:rsidP="009A7913">
      <w:pPr>
        <w:pStyle w:val="09Unorderedlist"/>
      </w:pPr>
      <w:r w:rsidRPr="00416B0E">
        <w:t>Дугме „Дели“ отвара нативни Share дијалог са информацијама о производу</w:t>
      </w:r>
    </w:p>
    <w:p w14:paraId="23E444F4" w14:textId="77777777" w:rsidR="00416B0E" w:rsidRPr="00416B0E" w:rsidRDefault="00416B0E" w:rsidP="00416B0E">
      <w:pPr>
        <w:spacing w:after="200" w:line="276" w:lineRule="auto"/>
        <w:rPr>
          <w:rFonts w:ascii="Arial" w:eastAsia="MS Mincho" w:hAnsi="Arial" w:cs="Arial"/>
          <w:kern w:val="0"/>
          <w:sz w:val="22"/>
          <w:szCs w:val="22"/>
          <w14:ligatures w14:val="none"/>
        </w:rPr>
      </w:pPr>
    </w:p>
    <w:p w14:paraId="07360648" w14:textId="77777777" w:rsidR="00416B0E" w:rsidRPr="00416B0E" w:rsidRDefault="00416B0E" w:rsidP="00416B0E">
      <w:pPr>
        <w:pStyle w:val="Heading2"/>
        <w:rPr>
          <w:rFonts w:eastAsia="MS Gothic"/>
        </w:rPr>
      </w:pPr>
      <w:bookmarkStart w:id="126" w:name="_Toc225855429"/>
      <w:bookmarkStart w:id="127" w:name="_Toc225872871"/>
      <w:r w:rsidRPr="00416B0E">
        <w:rPr>
          <w:rFonts w:eastAsia="MS Gothic"/>
        </w:rPr>
        <w:t>ФЗ-7: Додавање производа у корпу</w:t>
      </w:r>
      <w:bookmarkEnd w:id="126"/>
      <w:bookmarkEnd w:id="127"/>
    </w:p>
    <w:p w14:paraId="3E9BB021" w14:textId="77777777" w:rsidR="00416B0E" w:rsidRPr="00416B0E" w:rsidRDefault="00416B0E" w:rsidP="00416B0E">
      <w:pPr>
        <w:pStyle w:val="08Pasus"/>
        <w:rPr>
          <w:b/>
          <w:bCs/>
        </w:rPr>
      </w:pPr>
      <w:r w:rsidRPr="00416B0E">
        <w:rPr>
          <w:b/>
          <w:bCs/>
        </w:rPr>
        <w:t>ФЗ-7 је испуњен ако:</w:t>
      </w:r>
    </w:p>
    <w:p w14:paraId="75C0AFC3" w14:textId="6046E100" w:rsidR="00416B0E" w:rsidRPr="00416B0E" w:rsidRDefault="00416B0E" w:rsidP="009A7913">
      <w:pPr>
        <w:pStyle w:val="09Unorderedlist"/>
      </w:pPr>
      <w:r w:rsidRPr="00416B0E">
        <w:t>Дугме „Додај у корпу“ је доступно само пријављеним корисницима</w:t>
      </w:r>
    </w:p>
    <w:p w14:paraId="7C23BA81" w14:textId="6AD7BBAB" w:rsidR="00416B0E" w:rsidRPr="00416B0E" w:rsidRDefault="00416B0E" w:rsidP="009A7913">
      <w:pPr>
        <w:pStyle w:val="09Unorderedlist"/>
      </w:pPr>
      <w:r w:rsidRPr="00416B0E">
        <w:t>Непријављени корисник је навигиран на екран пријаве кликом на дугме</w:t>
      </w:r>
    </w:p>
    <w:p w14:paraId="01B6F202" w14:textId="774F801F" w:rsidR="00416B0E" w:rsidRPr="00416B0E" w:rsidRDefault="00416B0E" w:rsidP="009A7913">
      <w:pPr>
        <w:pStyle w:val="09Unorderedlist"/>
      </w:pPr>
      <w:r w:rsidRPr="00416B0E">
        <w:t>Производ је исправно додат у корпу</w:t>
      </w:r>
    </w:p>
    <w:p w14:paraId="626EF60A" w14:textId="18CE1C5E" w:rsidR="00416B0E" w:rsidRPr="00416B0E" w:rsidRDefault="00416B0E" w:rsidP="009A7913">
      <w:pPr>
        <w:pStyle w:val="09Unorderedlist"/>
      </w:pPr>
      <w:r w:rsidRPr="00416B0E">
        <w:t>Приказује се тост обавештење „Производ је додат у корпу“</w:t>
      </w:r>
    </w:p>
    <w:p w14:paraId="55E1CA21" w14:textId="77777777" w:rsidR="00416B0E" w:rsidRPr="00416B0E" w:rsidRDefault="00416B0E" w:rsidP="00416B0E">
      <w:pPr>
        <w:spacing w:after="200" w:line="276" w:lineRule="auto"/>
        <w:rPr>
          <w:rFonts w:ascii="Arial" w:eastAsia="MS Mincho" w:hAnsi="Arial" w:cs="Arial"/>
          <w:kern w:val="0"/>
          <w:sz w:val="22"/>
          <w:szCs w:val="22"/>
          <w14:ligatures w14:val="none"/>
        </w:rPr>
      </w:pPr>
    </w:p>
    <w:p w14:paraId="5214456E" w14:textId="77777777" w:rsidR="00416B0E" w:rsidRPr="00416B0E" w:rsidRDefault="00416B0E" w:rsidP="00416B0E">
      <w:pPr>
        <w:pStyle w:val="Heading2"/>
        <w:rPr>
          <w:rFonts w:eastAsia="MS Gothic"/>
        </w:rPr>
      </w:pPr>
      <w:bookmarkStart w:id="128" w:name="_Toc225855430"/>
      <w:bookmarkStart w:id="129" w:name="_Toc225872872"/>
      <w:r w:rsidRPr="00416B0E">
        <w:rPr>
          <w:rFonts w:eastAsia="MS Gothic"/>
        </w:rPr>
        <w:t>ФЗ-8: Управљање корпом</w:t>
      </w:r>
      <w:bookmarkEnd w:id="128"/>
      <w:bookmarkEnd w:id="129"/>
    </w:p>
    <w:p w14:paraId="6EB866F3" w14:textId="1050DBEF" w:rsidR="00416B0E" w:rsidRPr="00416B0E" w:rsidRDefault="00416B0E" w:rsidP="00416B0E">
      <w:pPr>
        <w:pStyle w:val="08Pasus"/>
        <w:rPr>
          <w:b/>
          <w:bCs/>
        </w:rPr>
      </w:pPr>
      <w:r w:rsidRPr="00416B0E">
        <w:rPr>
          <w:b/>
          <w:bCs/>
        </w:rPr>
        <w:t>ФЗ-8 ј</w:t>
      </w:r>
      <w:r w:rsidR="009A7913">
        <w:rPr>
          <w:b/>
          <w:bCs/>
          <w:lang w:val="en-US"/>
        </w:rPr>
        <w:t>e</w:t>
      </w:r>
      <w:r w:rsidRPr="00416B0E">
        <w:rPr>
          <w:b/>
          <w:bCs/>
        </w:rPr>
        <w:t xml:space="preserve"> испуњен ако:</w:t>
      </w:r>
    </w:p>
    <w:p w14:paraId="335257E3" w14:textId="1E707CEB" w:rsidR="00416B0E" w:rsidRPr="00416B0E" w:rsidRDefault="00416B0E" w:rsidP="009A7913">
      <w:pPr>
        <w:pStyle w:val="09Unorderedlist"/>
      </w:pPr>
      <w:r w:rsidRPr="00416B0E">
        <w:t>Корпа приказује листу производа са количином и укупном ценом</w:t>
      </w:r>
    </w:p>
    <w:p w14:paraId="7902709C" w14:textId="182B5112" w:rsidR="00416B0E" w:rsidRPr="00416B0E" w:rsidRDefault="00416B0E" w:rsidP="009A7913">
      <w:pPr>
        <w:pStyle w:val="09Unorderedlist"/>
      </w:pPr>
      <w:r w:rsidRPr="00416B0E">
        <w:t>Дугмадима „+“ и „-“ мења се количина производа</w:t>
      </w:r>
    </w:p>
    <w:p w14:paraId="6DA70602" w14:textId="2783A008" w:rsidR="00416B0E" w:rsidRPr="00416B0E" w:rsidRDefault="00416B0E" w:rsidP="009A7913">
      <w:pPr>
        <w:pStyle w:val="09Unorderedlist"/>
      </w:pPr>
      <w:r w:rsidRPr="00416B0E">
        <w:t>Смањивање количине на 0 уклања производ из корпе</w:t>
      </w:r>
    </w:p>
    <w:p w14:paraId="3B9E65F3" w14:textId="5BB1732D" w:rsidR="00416B0E" w:rsidRPr="00416B0E" w:rsidRDefault="00416B0E" w:rsidP="009A7913">
      <w:pPr>
        <w:pStyle w:val="09Unorderedlist"/>
      </w:pPr>
      <w:r w:rsidRPr="00416B0E">
        <w:t>Брисање корпе захтева потврду дијалогом; после потврде корпа је испражњена</w:t>
      </w:r>
    </w:p>
    <w:p w14:paraId="46B9F26B" w14:textId="671775B0" w:rsidR="00416B0E" w:rsidRPr="00416B0E" w:rsidRDefault="00416B0E" w:rsidP="009A7913">
      <w:pPr>
        <w:pStyle w:val="09Unorderedlist"/>
      </w:pPr>
      <w:r w:rsidRPr="00416B0E">
        <w:t>Непријављеним корисницима приказује се порука са позивом на пријаву</w:t>
      </w:r>
    </w:p>
    <w:p w14:paraId="6695D639" w14:textId="77777777" w:rsidR="00416B0E" w:rsidRPr="00416B0E" w:rsidRDefault="00416B0E" w:rsidP="00416B0E">
      <w:pPr>
        <w:spacing w:after="200" w:line="276" w:lineRule="auto"/>
        <w:rPr>
          <w:rFonts w:ascii="Arial" w:eastAsia="MS Mincho" w:hAnsi="Arial" w:cs="Arial"/>
          <w:kern w:val="0"/>
          <w:sz w:val="22"/>
          <w:szCs w:val="22"/>
          <w14:ligatures w14:val="none"/>
        </w:rPr>
      </w:pPr>
    </w:p>
    <w:p w14:paraId="1D48435E" w14:textId="77777777" w:rsidR="00416B0E" w:rsidRPr="00416B0E" w:rsidRDefault="00416B0E" w:rsidP="00416B0E">
      <w:pPr>
        <w:pStyle w:val="Heading2"/>
        <w:rPr>
          <w:rFonts w:eastAsia="MS Gothic"/>
        </w:rPr>
      </w:pPr>
      <w:bookmarkStart w:id="130" w:name="_Toc225855431"/>
      <w:bookmarkStart w:id="131" w:name="_Toc225872873"/>
      <w:r w:rsidRPr="00416B0E">
        <w:rPr>
          <w:rFonts w:eastAsia="MS Gothic"/>
        </w:rPr>
        <w:lastRenderedPageBreak/>
        <w:t>ФЗ-9: Приказ профила корисника</w:t>
      </w:r>
      <w:bookmarkEnd w:id="130"/>
      <w:bookmarkEnd w:id="131"/>
    </w:p>
    <w:p w14:paraId="784D2DE2" w14:textId="77777777" w:rsidR="00416B0E" w:rsidRPr="00416B0E" w:rsidRDefault="00416B0E" w:rsidP="00416B0E">
      <w:pPr>
        <w:pStyle w:val="08Pasus"/>
        <w:rPr>
          <w:b/>
          <w:bCs/>
        </w:rPr>
      </w:pPr>
      <w:r w:rsidRPr="00416B0E">
        <w:rPr>
          <w:b/>
          <w:bCs/>
        </w:rPr>
        <w:t>ФЗ-9 је испуњен ако:</w:t>
      </w:r>
    </w:p>
    <w:p w14:paraId="43E634E8" w14:textId="6E182534" w:rsidR="00416B0E" w:rsidRPr="00416B0E" w:rsidRDefault="00416B0E" w:rsidP="009A7913">
      <w:pPr>
        <w:pStyle w:val="09Unorderedlist"/>
      </w:pPr>
      <w:r w:rsidRPr="00416B0E">
        <w:t>Профилни екран приказује пуно ime, email, телефон и адресу пријављеног корисника</w:t>
      </w:r>
    </w:p>
    <w:p w14:paraId="71888138" w14:textId="2A9F5389" w:rsidR="00416B0E" w:rsidRPr="00416B0E" w:rsidRDefault="00416B0E" w:rsidP="009A7913">
      <w:pPr>
        <w:pStyle w:val="09Unorderedlist"/>
      </w:pPr>
      <w:r w:rsidRPr="00416B0E">
        <w:t>Аватар приказује иницијале корисника</w:t>
      </w:r>
    </w:p>
    <w:p w14:paraId="1CD2327D" w14:textId="52C1EDAB" w:rsidR="00416B0E" w:rsidRPr="00416B0E" w:rsidRDefault="00416B0E" w:rsidP="009A7913">
      <w:pPr>
        <w:pStyle w:val="09Unorderedlist"/>
      </w:pPr>
      <w:r w:rsidRPr="00416B0E">
        <w:t>Профилни подаци се преузимају са FakeStore API-ја</w:t>
      </w:r>
    </w:p>
    <w:p w14:paraId="46E7A3AD" w14:textId="4FB53D04" w:rsidR="00416B0E" w:rsidRPr="00416B0E" w:rsidRDefault="00416B0E" w:rsidP="009A7913">
      <w:pPr>
        <w:pStyle w:val="09Unorderedlist"/>
      </w:pPr>
      <w:r w:rsidRPr="00416B0E">
        <w:t>Непријављеним корисницима приказује се само дугме „Пријавите се“</w:t>
      </w:r>
    </w:p>
    <w:p w14:paraId="3F7EFB84" w14:textId="77777777" w:rsidR="00416B0E" w:rsidRPr="00416B0E" w:rsidRDefault="00416B0E" w:rsidP="00416B0E">
      <w:pPr>
        <w:spacing w:after="200" w:line="276" w:lineRule="auto"/>
        <w:rPr>
          <w:rFonts w:ascii="Arial" w:eastAsia="MS Mincho" w:hAnsi="Arial" w:cs="Arial"/>
          <w:kern w:val="0"/>
          <w:sz w:val="22"/>
          <w:szCs w:val="22"/>
          <w14:ligatures w14:val="none"/>
        </w:rPr>
      </w:pPr>
    </w:p>
    <w:p w14:paraId="0583BE5D" w14:textId="77777777" w:rsidR="00416B0E" w:rsidRPr="00416B0E" w:rsidRDefault="00416B0E" w:rsidP="00416B0E">
      <w:pPr>
        <w:pStyle w:val="Heading2"/>
        <w:rPr>
          <w:rFonts w:eastAsia="MS Gothic"/>
        </w:rPr>
      </w:pPr>
      <w:bookmarkStart w:id="132" w:name="_Toc225855432"/>
      <w:bookmarkStart w:id="133" w:name="_Toc225872874"/>
      <w:r w:rsidRPr="00416B0E">
        <w:rPr>
          <w:rFonts w:eastAsia="MS Gothic"/>
        </w:rPr>
        <w:t>ФЗ-10: Историја прегледаних производа</w:t>
      </w:r>
      <w:bookmarkEnd w:id="132"/>
      <w:bookmarkEnd w:id="133"/>
    </w:p>
    <w:p w14:paraId="2A2AAD3C" w14:textId="6DF606B3" w:rsidR="00416B0E" w:rsidRPr="00416B0E" w:rsidRDefault="00416B0E" w:rsidP="00416B0E">
      <w:pPr>
        <w:pStyle w:val="08Pasus"/>
        <w:rPr>
          <w:b/>
          <w:bCs/>
        </w:rPr>
      </w:pPr>
      <w:r w:rsidRPr="00416B0E">
        <w:rPr>
          <w:b/>
          <w:bCs/>
        </w:rPr>
        <w:t>ФЗ-10</w:t>
      </w:r>
      <w:r w:rsidR="009A7913">
        <w:rPr>
          <w:b/>
          <w:bCs/>
          <w:lang w:val="en-US"/>
        </w:rPr>
        <w:t xml:space="preserve"> </w:t>
      </w:r>
      <w:r w:rsidRPr="00416B0E">
        <w:rPr>
          <w:b/>
          <w:bCs/>
        </w:rPr>
        <w:t>је испуњен ако:</w:t>
      </w:r>
    </w:p>
    <w:p w14:paraId="42449A28" w14:textId="4F0E5FF6" w:rsidR="00416B0E" w:rsidRPr="00416B0E" w:rsidRDefault="00416B0E" w:rsidP="009A7913">
      <w:pPr>
        <w:pStyle w:val="09Unorderedlist"/>
      </w:pPr>
      <w:r w:rsidRPr="00416B0E">
        <w:t>Екран историје приказује максимално 8 недавно прегледаних производа</w:t>
      </w:r>
    </w:p>
    <w:p w14:paraId="5CDAD5AF" w14:textId="4BD2EF54" w:rsidR="00416B0E" w:rsidRPr="00416B0E" w:rsidRDefault="00416B0E" w:rsidP="009A7913">
      <w:pPr>
        <w:pStyle w:val="09Unorderedlist"/>
      </w:pPr>
      <w:r w:rsidRPr="00416B0E">
        <w:t>Производи су поређани по редоследу прегледавања, од најновијег</w:t>
      </w:r>
    </w:p>
    <w:p w14:paraId="52447CA8" w14:textId="63716871" w:rsidR="00416B0E" w:rsidRPr="00416B0E" w:rsidRDefault="00416B0E" w:rsidP="009A7913">
      <w:pPr>
        <w:pStyle w:val="09Unorderedlist"/>
      </w:pPr>
      <w:r w:rsidRPr="00416B0E">
        <w:t>Историја је доступна без интернет конекције</w:t>
      </w:r>
    </w:p>
    <w:p w14:paraId="286F09F5" w14:textId="617E7995" w:rsidR="00416B0E" w:rsidRPr="00416B0E" w:rsidRDefault="00416B0E" w:rsidP="009A7913">
      <w:pPr>
        <w:pStyle w:val="09Unorderedlist"/>
      </w:pPr>
      <w:r w:rsidRPr="00416B0E">
        <w:t>Кликом на производ врши се навигација на детаљни приказ</w:t>
      </w:r>
    </w:p>
    <w:p w14:paraId="46DDB613" w14:textId="7B3E4EB5" w:rsidR="00416B0E" w:rsidRPr="00416B0E" w:rsidRDefault="00416B0E" w:rsidP="009A7913">
      <w:pPr>
        <w:pStyle w:val="09Unorderedlist"/>
      </w:pPr>
      <w:r w:rsidRPr="00416B0E">
        <w:t>Дугме за брисање историје брише све производе из листе</w:t>
      </w:r>
    </w:p>
    <w:p w14:paraId="429EC7FA" w14:textId="77777777" w:rsidR="00416B0E" w:rsidRPr="00416B0E" w:rsidRDefault="00416B0E" w:rsidP="00416B0E">
      <w:pPr>
        <w:spacing w:after="200" w:line="276" w:lineRule="auto"/>
        <w:rPr>
          <w:rFonts w:ascii="Arial" w:eastAsia="MS Mincho" w:hAnsi="Arial" w:cs="Arial"/>
          <w:kern w:val="0"/>
          <w:sz w:val="22"/>
          <w:szCs w:val="22"/>
          <w14:ligatures w14:val="none"/>
        </w:rPr>
      </w:pPr>
    </w:p>
    <w:p w14:paraId="606A89D3" w14:textId="77777777" w:rsidR="00416B0E" w:rsidRPr="00416B0E" w:rsidRDefault="00416B0E" w:rsidP="00416B0E">
      <w:pPr>
        <w:pStyle w:val="Heading2"/>
        <w:rPr>
          <w:rFonts w:eastAsia="MS Gothic"/>
        </w:rPr>
      </w:pPr>
      <w:bookmarkStart w:id="134" w:name="_Toc225855433"/>
      <w:bookmarkStart w:id="135" w:name="_Toc225872875"/>
      <w:r w:rsidRPr="00416B0E">
        <w:rPr>
          <w:rFonts w:eastAsia="MS Gothic"/>
        </w:rPr>
        <w:t>ФЗ-11: Дељење производа</w:t>
      </w:r>
      <w:bookmarkEnd w:id="134"/>
      <w:bookmarkEnd w:id="135"/>
    </w:p>
    <w:p w14:paraId="723652D8" w14:textId="77777777" w:rsidR="00416B0E" w:rsidRPr="00416B0E" w:rsidRDefault="00416B0E" w:rsidP="00416B0E">
      <w:pPr>
        <w:pStyle w:val="08Pasus"/>
        <w:rPr>
          <w:b/>
          <w:bCs/>
        </w:rPr>
      </w:pPr>
      <w:r w:rsidRPr="00416B0E">
        <w:rPr>
          <w:b/>
          <w:bCs/>
        </w:rPr>
        <w:t>ФЗ-11 је испуњен ако:</w:t>
      </w:r>
    </w:p>
    <w:p w14:paraId="29151797" w14:textId="1C648862" w:rsidR="00416B0E" w:rsidRPr="00416B0E" w:rsidRDefault="00416B0E" w:rsidP="009A7913">
      <w:pPr>
        <w:pStyle w:val="09Unorderedlist"/>
      </w:pPr>
      <w:r w:rsidRPr="00416B0E">
        <w:t>Кликом на дугме „Дели“ отвара се нативни Share дијалог уређаја</w:t>
      </w:r>
    </w:p>
    <w:p w14:paraId="2936BDB8" w14:textId="1465B533" w:rsidR="00416B0E" w:rsidRPr="00416B0E" w:rsidRDefault="00416B0E" w:rsidP="009A7913">
      <w:pPr>
        <w:pStyle w:val="09Unorderedlist"/>
      </w:pPr>
      <w:r w:rsidRPr="00416B0E">
        <w:t>Порука за дељење садржи назив и линк производа</w:t>
      </w:r>
    </w:p>
    <w:p w14:paraId="341908B9" w14:textId="53FEA482" w:rsidR="00416B0E" w:rsidRPr="00416B0E" w:rsidRDefault="00416B0E" w:rsidP="009A7913">
      <w:pPr>
        <w:pStyle w:val="09Unorderedlist"/>
      </w:pPr>
      <w:r w:rsidRPr="00416B0E">
        <w:t>Дељење је доступно свим корисницима без обзира на статус пријаве</w:t>
      </w:r>
    </w:p>
    <w:p w14:paraId="3F70629F" w14:textId="77777777" w:rsidR="00416B0E" w:rsidRPr="00416B0E" w:rsidRDefault="00416B0E" w:rsidP="00416B0E">
      <w:pPr>
        <w:spacing w:after="200" w:line="276" w:lineRule="auto"/>
        <w:rPr>
          <w:rFonts w:ascii="Arial" w:eastAsia="MS Mincho" w:hAnsi="Arial" w:cs="Arial"/>
          <w:kern w:val="0"/>
          <w:sz w:val="22"/>
          <w:szCs w:val="22"/>
          <w14:ligatures w14:val="none"/>
        </w:rPr>
      </w:pPr>
    </w:p>
    <w:p w14:paraId="55843731" w14:textId="77777777" w:rsidR="00416B0E" w:rsidRPr="00416B0E" w:rsidRDefault="00416B0E" w:rsidP="00416B0E">
      <w:pPr>
        <w:pStyle w:val="Heading2"/>
        <w:rPr>
          <w:rFonts w:eastAsia="MS Gothic"/>
        </w:rPr>
      </w:pPr>
      <w:bookmarkStart w:id="136" w:name="_Toc225855434"/>
      <w:bookmarkStart w:id="137" w:name="_Toc225872876"/>
      <w:r w:rsidRPr="00416B0E">
        <w:rPr>
          <w:rFonts w:eastAsia="MS Gothic"/>
        </w:rPr>
        <w:t>ФЗ-12: Брисање налога</w:t>
      </w:r>
      <w:bookmarkEnd w:id="136"/>
      <w:bookmarkEnd w:id="137"/>
    </w:p>
    <w:p w14:paraId="4C462CF0" w14:textId="77777777" w:rsidR="00416B0E" w:rsidRPr="00416B0E" w:rsidRDefault="00416B0E" w:rsidP="00416B0E">
      <w:pPr>
        <w:pStyle w:val="08Pasus"/>
        <w:rPr>
          <w:b/>
          <w:bCs/>
        </w:rPr>
      </w:pPr>
      <w:r w:rsidRPr="00416B0E">
        <w:rPr>
          <w:b/>
          <w:bCs/>
        </w:rPr>
        <w:t>ФЗ-12 је испуњен ако:</w:t>
      </w:r>
    </w:p>
    <w:p w14:paraId="3B36E0BC" w14:textId="29AF3A32" w:rsidR="00416B0E" w:rsidRPr="00416B0E" w:rsidRDefault="00416B0E" w:rsidP="009A7913">
      <w:pPr>
        <w:pStyle w:val="09Unorderedlist"/>
      </w:pPr>
      <w:r w:rsidRPr="00416B0E">
        <w:t>Опција брисања налога доступна је само пријављеним корисницима</w:t>
      </w:r>
    </w:p>
    <w:p w14:paraId="43585534" w14:textId="1F3E67F0" w:rsidR="00416B0E" w:rsidRPr="00416B0E" w:rsidRDefault="00416B0E" w:rsidP="009A7913">
      <w:pPr>
        <w:pStyle w:val="09Unorderedlist"/>
      </w:pPr>
      <w:r w:rsidRPr="00416B0E">
        <w:t>Пре брисања приказује се упозорење да је акција неповратна</w:t>
      </w:r>
    </w:p>
    <w:p w14:paraId="2EC97B9E" w14:textId="649BEECC" w:rsidR="00416B0E" w:rsidRPr="00416B0E" w:rsidRDefault="00416B0E" w:rsidP="009A7913">
      <w:pPr>
        <w:pStyle w:val="09Unorderedlist"/>
      </w:pPr>
      <w:r w:rsidRPr="00416B0E">
        <w:t>Корисник мора да потврди акцију у дијалогу</w:t>
      </w:r>
    </w:p>
    <w:p w14:paraId="02981A12" w14:textId="1023ED2F" w:rsidR="00416B0E" w:rsidRPr="00416B0E" w:rsidRDefault="00416B0E" w:rsidP="009A7913">
      <w:pPr>
        <w:pStyle w:val="09Unorderedlist"/>
      </w:pPr>
      <w:r w:rsidRPr="00416B0E">
        <w:t>После брисања токен је уклоњен из SecureStorage-а и корисник је одјављен</w:t>
      </w:r>
    </w:p>
    <w:p w14:paraId="202CC476" w14:textId="3FC63539" w:rsidR="00416B0E" w:rsidRPr="00416B0E" w:rsidRDefault="00416B0E" w:rsidP="009A7913">
      <w:pPr>
        <w:pStyle w:val="09Unorderedlist"/>
      </w:pPr>
      <w:r w:rsidRPr="00416B0E">
        <w:t>Апликација не пуца нити приказује системску грешку</w:t>
      </w:r>
    </w:p>
    <w:p w14:paraId="7079A4E1" w14:textId="77777777" w:rsidR="00416B0E" w:rsidRPr="00416B0E" w:rsidRDefault="00416B0E" w:rsidP="00416B0E">
      <w:pPr>
        <w:spacing w:after="200" w:line="276" w:lineRule="auto"/>
        <w:rPr>
          <w:rFonts w:ascii="Arial" w:eastAsia="MS Mincho" w:hAnsi="Arial" w:cs="Arial"/>
          <w:kern w:val="0"/>
          <w:sz w:val="22"/>
          <w:szCs w:val="22"/>
          <w14:ligatures w14:val="none"/>
        </w:rPr>
      </w:pPr>
    </w:p>
    <w:p w14:paraId="05B73D8F" w14:textId="77777777" w:rsidR="00416B0E" w:rsidRPr="00416B0E" w:rsidRDefault="00416B0E" w:rsidP="00416B0E">
      <w:pPr>
        <w:pStyle w:val="Heading2"/>
        <w:rPr>
          <w:rFonts w:eastAsia="MS Gothic"/>
        </w:rPr>
      </w:pPr>
      <w:bookmarkStart w:id="138" w:name="_Toc225855435"/>
      <w:bookmarkStart w:id="139" w:name="_Toc225872877"/>
      <w:r w:rsidRPr="00416B0E">
        <w:rPr>
          <w:rFonts w:eastAsia="MS Gothic"/>
        </w:rPr>
        <w:t>ФЗ-13: Сортирање производа по цени</w:t>
      </w:r>
      <w:bookmarkEnd w:id="138"/>
      <w:bookmarkEnd w:id="139"/>
    </w:p>
    <w:p w14:paraId="61C14720" w14:textId="77777777" w:rsidR="00416B0E" w:rsidRPr="00416B0E" w:rsidRDefault="00416B0E" w:rsidP="00416B0E">
      <w:pPr>
        <w:pStyle w:val="08Pasus"/>
        <w:rPr>
          <w:b/>
          <w:bCs/>
        </w:rPr>
      </w:pPr>
      <w:r w:rsidRPr="00416B0E">
        <w:rPr>
          <w:b/>
          <w:bCs/>
        </w:rPr>
        <w:t>ФЗ-13 је испуњен ако:</w:t>
      </w:r>
    </w:p>
    <w:p w14:paraId="4ED28EF6" w14:textId="5FAD67C4" w:rsidR="00416B0E" w:rsidRPr="00416B0E" w:rsidRDefault="00416B0E" w:rsidP="009A7913">
      <w:pPr>
        <w:pStyle w:val="09Unorderedlist"/>
      </w:pPr>
      <w:r w:rsidRPr="00416B0E">
        <w:lastRenderedPageBreak/>
        <w:t>Дугме за сортирање на екрану категорије мења редослед листе</w:t>
      </w:r>
    </w:p>
    <w:p w14:paraId="7EC34243" w14:textId="686FEFCB" w:rsidR="00416B0E" w:rsidRPr="00416B0E" w:rsidRDefault="00416B0E" w:rsidP="009A7913">
      <w:pPr>
        <w:pStyle w:val="09Unorderedlist"/>
      </w:pPr>
      <w:r w:rsidRPr="00416B0E">
        <w:t>Растуће сортирање приказује производ са најнижом ценом на врху</w:t>
      </w:r>
    </w:p>
    <w:p w14:paraId="23D20ECF" w14:textId="05621A5B" w:rsidR="00416B0E" w:rsidRPr="00416B0E" w:rsidRDefault="00416B0E" w:rsidP="009A7913">
      <w:pPr>
        <w:pStyle w:val="09Unorderedlist"/>
      </w:pPr>
      <w:r w:rsidRPr="00416B0E">
        <w:t>Опадајуће сортирање приказује производ са највишом ценом на врху</w:t>
      </w:r>
    </w:p>
    <w:p w14:paraId="67C6A992" w14:textId="5DD4A6FC" w:rsidR="00980A8E" w:rsidRPr="00416B0E" w:rsidRDefault="00416B0E" w:rsidP="009A7913">
      <w:pPr>
        <w:pStyle w:val="09Unorderedlist"/>
      </w:pPr>
      <w:r w:rsidRPr="00416B0E">
        <w:t>Иконица дугмета визуелно указује на тренутни редослед</w:t>
      </w:r>
    </w:p>
    <w:sectPr w:rsidR="00980A8E" w:rsidRPr="00416B0E" w:rsidSect="00215150">
      <w:headerReference w:type="default" r:id="rId22"/>
      <w:footerReference w:type="default" r:id="rId23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73AFA7" w14:textId="77777777" w:rsidR="000C1F32" w:rsidRDefault="000C1F32" w:rsidP="00215150">
      <w:pPr>
        <w:spacing w:after="0" w:line="240" w:lineRule="auto"/>
      </w:pPr>
      <w:r>
        <w:separator/>
      </w:r>
    </w:p>
  </w:endnote>
  <w:endnote w:type="continuationSeparator" w:id="0">
    <w:p w14:paraId="7368CE85" w14:textId="77777777" w:rsidR="000C1F32" w:rsidRDefault="000C1F32" w:rsidP="002151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1CD09" w14:textId="77777777" w:rsidR="00215150" w:rsidRDefault="0021515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480493008"/>
      <w:docPartObj>
        <w:docPartGallery w:val="Page Numbers (Bottom of Page)"/>
        <w:docPartUnique/>
      </w:docPartObj>
    </w:sdtPr>
    <w:sdtContent>
      <w:p w14:paraId="15260FF7" w14:textId="77777777" w:rsidR="00215150" w:rsidRDefault="00215150" w:rsidP="000D2BE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03F3B23" w14:textId="77777777" w:rsidR="00215150" w:rsidRDefault="00215150" w:rsidP="0021515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50E3EE" w14:textId="77777777" w:rsidR="000C1F32" w:rsidRDefault="000C1F32" w:rsidP="00215150">
      <w:pPr>
        <w:spacing w:after="0" w:line="240" w:lineRule="auto"/>
      </w:pPr>
      <w:r>
        <w:separator/>
      </w:r>
    </w:p>
  </w:footnote>
  <w:footnote w:type="continuationSeparator" w:id="0">
    <w:p w14:paraId="54263D1F" w14:textId="77777777" w:rsidR="000C1F32" w:rsidRDefault="000C1F32" w:rsidP="002151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BB104" w14:textId="77777777" w:rsidR="00215150" w:rsidRDefault="0021515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4C65E" w14:textId="77777777" w:rsidR="00215150" w:rsidRDefault="0021515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00683282"/>
    <w:multiLevelType w:val="multilevel"/>
    <w:tmpl w:val="E7B8FF8C"/>
    <w:lvl w:ilvl="0">
      <w:start w:val="1"/>
      <w:numFmt w:val="decimal"/>
      <w:pStyle w:val="Heading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34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680" w:firstLine="0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1077" w:firstLine="0"/>
      </w:pPr>
      <w:rPr>
        <w:rFonts w:hint="default"/>
      </w:rPr>
    </w:lvl>
    <w:lvl w:ilvl="4">
      <w:start w:val="1"/>
      <w:numFmt w:val="decimal"/>
      <w:pStyle w:val="Heading5"/>
      <w:suff w:val="space"/>
      <w:lvlText w:val="%1.%2.%3.%4.%5."/>
      <w:lvlJc w:val="left"/>
      <w:pPr>
        <w:ind w:left="1418" w:firstLine="0"/>
      </w:pPr>
      <w:rPr>
        <w:rFonts w:hint="default"/>
      </w:rPr>
    </w:lvl>
    <w:lvl w:ilvl="5">
      <w:start w:val="1"/>
      <w:numFmt w:val="decimal"/>
      <w:pStyle w:val="Heading6"/>
      <w:suff w:val="space"/>
      <w:lvlText w:val="%1.%2.%3.%4.%5.%6."/>
      <w:lvlJc w:val="left"/>
      <w:pPr>
        <w:ind w:left="1814" w:firstLine="0"/>
      </w:pPr>
      <w:rPr>
        <w:rFonts w:hint="default"/>
      </w:rPr>
    </w:lvl>
    <w:lvl w:ilvl="6">
      <w:start w:val="1"/>
      <w:numFmt w:val="decimal"/>
      <w:pStyle w:val="Heading7"/>
      <w:suff w:val="space"/>
      <w:lvlText w:val="%1.%2.%3.%4.%5.%6.%7."/>
      <w:lvlJc w:val="left"/>
      <w:pPr>
        <w:ind w:left="2155" w:firstLine="0"/>
      </w:pPr>
      <w:rPr>
        <w:rFonts w:hint="default"/>
      </w:rPr>
    </w:lvl>
    <w:lvl w:ilvl="7">
      <w:start w:val="1"/>
      <w:numFmt w:val="decimal"/>
      <w:pStyle w:val="Heading8"/>
      <w:suff w:val="space"/>
      <w:lvlText w:val="%1.%2.%3.%4.%5.%6.%7.%8."/>
      <w:lvlJc w:val="left"/>
      <w:pPr>
        <w:ind w:left="2495" w:firstLine="0"/>
      </w:pPr>
      <w:rPr>
        <w:rFonts w:hint="default"/>
      </w:rPr>
    </w:lvl>
    <w:lvl w:ilvl="8">
      <w:start w:val="1"/>
      <w:numFmt w:val="decimal"/>
      <w:pStyle w:val="Heading9"/>
      <w:suff w:val="space"/>
      <w:lvlText w:val="%1.%2.%3.%4.%5.%6.%7.%8.%9."/>
      <w:lvlJc w:val="left"/>
      <w:pPr>
        <w:ind w:left="2835" w:firstLine="0"/>
      </w:pPr>
      <w:rPr>
        <w:rFonts w:hint="default"/>
      </w:rPr>
    </w:lvl>
  </w:abstractNum>
  <w:abstractNum w:abstractNumId="2" w15:restartNumberingAfterBreak="0">
    <w:nsid w:val="0DC852D0"/>
    <w:multiLevelType w:val="multilevel"/>
    <w:tmpl w:val="0409001F"/>
    <w:styleLink w:val="100Listheadings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02810EB"/>
    <w:multiLevelType w:val="multilevel"/>
    <w:tmpl w:val="1B6EA038"/>
    <w:styleLink w:val="CurrentList1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75727D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38BA65AB"/>
    <w:multiLevelType w:val="multilevel"/>
    <w:tmpl w:val="56685372"/>
    <w:lvl w:ilvl="0">
      <w:start w:val="1"/>
      <w:numFmt w:val="decimal"/>
      <w:pStyle w:val="09Orderedlist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3D203B3B"/>
    <w:multiLevelType w:val="hybridMultilevel"/>
    <w:tmpl w:val="F148FE44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438E5464"/>
    <w:multiLevelType w:val="hybridMultilevel"/>
    <w:tmpl w:val="878EB9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2249BB"/>
    <w:multiLevelType w:val="multilevel"/>
    <w:tmpl w:val="B3D0E7C6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AEA1F1E"/>
    <w:multiLevelType w:val="multilevel"/>
    <w:tmpl w:val="B3D0E7C6"/>
    <w:numStyleLink w:val="111111"/>
  </w:abstractNum>
  <w:abstractNum w:abstractNumId="10" w15:restartNumberingAfterBreak="0">
    <w:nsid w:val="5DE31A7F"/>
    <w:multiLevelType w:val="hybridMultilevel"/>
    <w:tmpl w:val="0BE246A4"/>
    <w:lvl w:ilvl="0" w:tplc="F588F212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A858C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716B7583"/>
    <w:multiLevelType w:val="hybridMultilevel"/>
    <w:tmpl w:val="A7A4DBA8"/>
    <w:lvl w:ilvl="0" w:tplc="165077C2">
      <w:start w:val="1"/>
      <w:numFmt w:val="bullet"/>
      <w:pStyle w:val="09Unordered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A8FE10">
      <w:numFmt w:val="bullet"/>
      <w:lvlText w:val="•"/>
      <w:lvlJc w:val="left"/>
      <w:pPr>
        <w:ind w:left="2880" w:hanging="360"/>
      </w:pPr>
      <w:rPr>
        <w:rFonts w:ascii="Arial" w:eastAsiaTheme="minorEastAsia" w:hAnsi="Arial" w:cs="Aria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9075143">
    <w:abstractNumId w:val="10"/>
  </w:num>
  <w:num w:numId="2" w16cid:durableId="941374493">
    <w:abstractNumId w:val="12"/>
  </w:num>
  <w:num w:numId="3" w16cid:durableId="1182284237">
    <w:abstractNumId w:val="2"/>
  </w:num>
  <w:num w:numId="4" w16cid:durableId="1932885314">
    <w:abstractNumId w:val="11"/>
  </w:num>
  <w:num w:numId="5" w16cid:durableId="81801757">
    <w:abstractNumId w:val="8"/>
  </w:num>
  <w:num w:numId="6" w16cid:durableId="795104431">
    <w:abstractNumId w:val="1"/>
  </w:num>
  <w:num w:numId="7" w16cid:durableId="1127435204">
    <w:abstractNumId w:val="9"/>
  </w:num>
  <w:num w:numId="8" w16cid:durableId="621686848">
    <w:abstractNumId w:val="4"/>
  </w:num>
  <w:num w:numId="9" w16cid:durableId="67847974">
    <w:abstractNumId w:val="5"/>
  </w:num>
  <w:num w:numId="10" w16cid:durableId="953708902">
    <w:abstractNumId w:val="3"/>
  </w:num>
  <w:num w:numId="11" w16cid:durableId="33242053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87381320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8770732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41821334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21558361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86933613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8646172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704252576">
    <w:abstractNumId w:val="7"/>
  </w:num>
  <w:num w:numId="19" w16cid:durableId="21616465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36883934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12076254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68505488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4281960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3733232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74221841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251819513">
    <w:abstractNumId w:val="0"/>
  </w:num>
  <w:num w:numId="27" w16cid:durableId="2143190222">
    <w:abstractNumId w:val="6"/>
  </w:num>
  <w:num w:numId="28" w16cid:durableId="8935426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919"/>
    <w:rsid w:val="00013D66"/>
    <w:rsid w:val="000224B6"/>
    <w:rsid w:val="000C1F32"/>
    <w:rsid w:val="001C54AC"/>
    <w:rsid w:val="00201C75"/>
    <w:rsid w:val="00215150"/>
    <w:rsid w:val="00345A8D"/>
    <w:rsid w:val="00367510"/>
    <w:rsid w:val="003B0413"/>
    <w:rsid w:val="00406541"/>
    <w:rsid w:val="00416B0E"/>
    <w:rsid w:val="00417106"/>
    <w:rsid w:val="00427C85"/>
    <w:rsid w:val="0043708E"/>
    <w:rsid w:val="00483CD6"/>
    <w:rsid w:val="00504EB8"/>
    <w:rsid w:val="005437C8"/>
    <w:rsid w:val="005530F1"/>
    <w:rsid w:val="005A5527"/>
    <w:rsid w:val="00625C61"/>
    <w:rsid w:val="0066484E"/>
    <w:rsid w:val="00742078"/>
    <w:rsid w:val="007B2039"/>
    <w:rsid w:val="008138A6"/>
    <w:rsid w:val="008161D8"/>
    <w:rsid w:val="00820268"/>
    <w:rsid w:val="008616D9"/>
    <w:rsid w:val="00861939"/>
    <w:rsid w:val="00875225"/>
    <w:rsid w:val="00886FCA"/>
    <w:rsid w:val="00980A8E"/>
    <w:rsid w:val="009A7913"/>
    <w:rsid w:val="00A97E75"/>
    <w:rsid w:val="00AC5D07"/>
    <w:rsid w:val="00AE010B"/>
    <w:rsid w:val="00B173FA"/>
    <w:rsid w:val="00B77F82"/>
    <w:rsid w:val="00BA5B4C"/>
    <w:rsid w:val="00BF2A78"/>
    <w:rsid w:val="00C147FD"/>
    <w:rsid w:val="00C4453B"/>
    <w:rsid w:val="00C979CE"/>
    <w:rsid w:val="00CD3919"/>
    <w:rsid w:val="00CF2CDE"/>
    <w:rsid w:val="00D969D7"/>
    <w:rsid w:val="00DF06F8"/>
    <w:rsid w:val="00E17463"/>
    <w:rsid w:val="00E20FAC"/>
    <w:rsid w:val="00E357E6"/>
    <w:rsid w:val="00EA16E4"/>
    <w:rsid w:val="00F52022"/>
    <w:rsid w:val="00F62CD5"/>
    <w:rsid w:val="00FE2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F3882"/>
  <w15:chartTrackingRefBased/>
  <w15:docId w15:val="{E01E3963-24B3-4249-BF0E-02DB467CB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E75"/>
    <w:rPr>
      <w:rFonts w:ascii="Calibri" w:hAnsi="Calibri"/>
    </w:rPr>
  </w:style>
  <w:style w:type="paragraph" w:styleId="Heading1">
    <w:name w:val="heading 1"/>
    <w:basedOn w:val="Normal"/>
    <w:next w:val="08Pasus"/>
    <w:link w:val="Heading1Char"/>
    <w:uiPriority w:val="9"/>
    <w:qFormat/>
    <w:rsid w:val="00820268"/>
    <w:pPr>
      <w:keepNext/>
      <w:keepLines/>
      <w:numPr>
        <w:numId w:val="6"/>
      </w:numPr>
      <w:spacing w:after="120" w:line="240" w:lineRule="auto"/>
      <w:outlineLvl w:val="0"/>
    </w:pPr>
    <w:rPr>
      <w:rFonts w:eastAsiaTheme="majorEastAsia" w:cstheme="majorBidi"/>
      <w:b/>
      <w:sz w:val="32"/>
      <w:szCs w:val="32"/>
      <w:lang w:val="sr-Cyrl-R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0A8E"/>
    <w:pPr>
      <w:keepNext/>
      <w:keepLines/>
      <w:numPr>
        <w:ilvl w:val="1"/>
        <w:numId w:val="6"/>
      </w:numPr>
      <w:spacing w:before="160" w:after="80"/>
      <w:outlineLvl w:val="1"/>
    </w:pPr>
    <w:rPr>
      <w:rFonts w:eastAsiaTheme="majorEastAsia" w:cstheme="majorBidi"/>
      <w:b/>
      <w:sz w:val="28"/>
      <w:szCs w:val="32"/>
      <w:lang w:val="sr-Cyrl-R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3CD6"/>
    <w:pPr>
      <w:keepNext/>
      <w:keepLines/>
      <w:numPr>
        <w:ilvl w:val="2"/>
        <w:numId w:val="6"/>
      </w:numPr>
      <w:spacing w:before="160" w:after="80"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CD6"/>
    <w:pPr>
      <w:keepNext/>
      <w:keepLines/>
      <w:numPr>
        <w:ilvl w:val="3"/>
        <w:numId w:val="6"/>
      </w:numPr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CD6"/>
    <w:pPr>
      <w:keepNext/>
      <w:keepLines/>
      <w:numPr>
        <w:ilvl w:val="4"/>
        <w:numId w:val="6"/>
      </w:numPr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E75"/>
    <w:pPr>
      <w:keepNext/>
      <w:keepLines/>
      <w:numPr>
        <w:ilvl w:val="5"/>
        <w:numId w:val="6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E75"/>
    <w:pPr>
      <w:keepNext/>
      <w:keepLines/>
      <w:numPr>
        <w:ilvl w:val="6"/>
        <w:numId w:val="6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E75"/>
    <w:pPr>
      <w:keepNext/>
      <w:keepLines/>
      <w:numPr>
        <w:ilvl w:val="7"/>
        <w:numId w:val="6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E75"/>
    <w:pPr>
      <w:keepNext/>
      <w:keepLines/>
      <w:numPr>
        <w:ilvl w:val="8"/>
        <w:numId w:val="6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268"/>
    <w:rPr>
      <w:rFonts w:ascii="Calibri" w:eastAsiaTheme="majorEastAsia" w:hAnsi="Calibri" w:cstheme="majorBidi"/>
      <w:b/>
      <w:sz w:val="32"/>
      <w:szCs w:val="32"/>
      <w:lang w:val="sr-Cyrl-RS"/>
    </w:rPr>
  </w:style>
  <w:style w:type="character" w:customStyle="1" w:styleId="Heading2Char">
    <w:name w:val="Heading 2 Char"/>
    <w:basedOn w:val="DefaultParagraphFont"/>
    <w:link w:val="Heading2"/>
    <w:uiPriority w:val="9"/>
    <w:rsid w:val="00980A8E"/>
    <w:rPr>
      <w:rFonts w:ascii="Calibri" w:eastAsiaTheme="majorEastAsia" w:hAnsi="Calibri" w:cstheme="majorBidi"/>
      <w:b/>
      <w:sz w:val="28"/>
      <w:szCs w:val="32"/>
      <w:lang w:val="sr-Cyrl-RS"/>
    </w:rPr>
  </w:style>
  <w:style w:type="character" w:customStyle="1" w:styleId="Heading3Char">
    <w:name w:val="Heading 3 Char"/>
    <w:basedOn w:val="DefaultParagraphFont"/>
    <w:link w:val="Heading3"/>
    <w:uiPriority w:val="9"/>
    <w:rsid w:val="00483CD6"/>
    <w:rPr>
      <w:rFonts w:ascii="Calibri" w:eastAsiaTheme="majorEastAsia" w:hAnsi="Calibri" w:cstheme="majorBidi"/>
      <w:b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CD6"/>
    <w:rPr>
      <w:rFonts w:ascii="Calibri" w:eastAsiaTheme="majorEastAsia" w:hAnsi="Calibri" w:cstheme="majorBidi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CD6"/>
    <w:rPr>
      <w:rFonts w:ascii="Calibri" w:eastAsiaTheme="majorEastAsia" w:hAnsi="Calibri" w:cstheme="majorBidi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E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E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E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E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E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E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E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E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E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E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E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E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E75"/>
    <w:rPr>
      <w:b/>
      <w:bCs/>
      <w:smallCaps/>
      <w:color w:val="0F4761" w:themeColor="accent1" w:themeShade="BF"/>
      <w:spacing w:val="5"/>
    </w:rPr>
  </w:style>
  <w:style w:type="paragraph" w:customStyle="1" w:styleId="01fakultet">
    <w:name w:val="01_fakultet"/>
    <w:basedOn w:val="Normal"/>
    <w:next w:val="02Predmet"/>
    <w:qFormat/>
    <w:rsid w:val="00A97E75"/>
    <w:pPr>
      <w:jc w:val="center"/>
    </w:pPr>
    <w:rPr>
      <w:rFonts w:cs="Times New Roman (Body CS)"/>
      <w:caps/>
      <w:sz w:val="28"/>
      <w:lang w:val="sr-Cyrl-RS"/>
    </w:rPr>
  </w:style>
  <w:style w:type="paragraph" w:customStyle="1" w:styleId="02Predmet">
    <w:name w:val="02_Predmet"/>
    <w:basedOn w:val="Normal"/>
    <w:next w:val="03Tema"/>
    <w:qFormat/>
    <w:rsid w:val="00A97E75"/>
    <w:pPr>
      <w:spacing w:before="1200"/>
      <w:jc w:val="center"/>
    </w:pPr>
    <w:rPr>
      <w:b/>
      <w:bCs/>
      <w:lang w:val="sr-Cyrl-RS"/>
    </w:rPr>
  </w:style>
  <w:style w:type="paragraph" w:customStyle="1" w:styleId="03Tema">
    <w:name w:val="03_Tema"/>
    <w:basedOn w:val="Normal"/>
    <w:qFormat/>
    <w:rsid w:val="001C54AC"/>
    <w:pPr>
      <w:spacing w:after="3840"/>
      <w:jc w:val="center"/>
    </w:pPr>
    <w:rPr>
      <w:b/>
      <w:sz w:val="40"/>
      <w:lang w:val="sr-Cyrl-RS"/>
    </w:rPr>
  </w:style>
  <w:style w:type="table" w:styleId="TableGrid">
    <w:name w:val="Table Grid"/>
    <w:basedOn w:val="TableNormal"/>
    <w:uiPriority w:val="39"/>
    <w:rsid w:val="00A97E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04aNastaniknaslov">
    <w:name w:val="04a_Nastanik_naslov"/>
    <w:basedOn w:val="Normal"/>
    <w:next w:val="04bNastavnikime"/>
    <w:qFormat/>
    <w:rsid w:val="00A97E75"/>
    <w:pPr>
      <w:spacing w:after="0" w:line="240" w:lineRule="auto"/>
    </w:pPr>
    <w:rPr>
      <w:b/>
      <w:bCs/>
      <w:lang w:val="sr-Cyrl-RS"/>
    </w:rPr>
  </w:style>
  <w:style w:type="paragraph" w:customStyle="1" w:styleId="04bNastavnikime">
    <w:name w:val="04b_Nastavnik_ime"/>
    <w:basedOn w:val="Normal"/>
    <w:qFormat/>
    <w:rsid w:val="00A97E75"/>
    <w:pPr>
      <w:spacing w:after="0" w:line="240" w:lineRule="auto"/>
    </w:pPr>
  </w:style>
  <w:style w:type="paragraph" w:customStyle="1" w:styleId="04cAutornaslov">
    <w:name w:val="04c_Autor_naslov"/>
    <w:basedOn w:val="Normal"/>
    <w:next w:val="04dAutoriime"/>
    <w:qFormat/>
    <w:rsid w:val="00A97E75"/>
    <w:pPr>
      <w:spacing w:after="0" w:line="240" w:lineRule="auto"/>
      <w:jc w:val="right"/>
    </w:pPr>
    <w:rPr>
      <w:b/>
    </w:rPr>
  </w:style>
  <w:style w:type="paragraph" w:customStyle="1" w:styleId="04dAutoriime">
    <w:name w:val="04d_Autori_ime"/>
    <w:basedOn w:val="Normal"/>
    <w:qFormat/>
    <w:rsid w:val="00A97E75"/>
    <w:pPr>
      <w:spacing w:after="0" w:line="240" w:lineRule="auto"/>
      <w:jc w:val="right"/>
    </w:pPr>
  </w:style>
  <w:style w:type="paragraph" w:customStyle="1" w:styleId="05Grad">
    <w:name w:val="05_Grad"/>
    <w:basedOn w:val="Normal"/>
    <w:next w:val="06Godina"/>
    <w:qFormat/>
    <w:rsid w:val="00215150"/>
    <w:pPr>
      <w:spacing w:before="1200" w:after="0"/>
      <w:jc w:val="center"/>
    </w:pPr>
    <w:rPr>
      <w:lang w:val="sr-Cyrl-RS"/>
    </w:rPr>
  </w:style>
  <w:style w:type="paragraph" w:customStyle="1" w:styleId="06Godina">
    <w:name w:val="06_Godina"/>
    <w:basedOn w:val="Normal"/>
    <w:next w:val="07Sadrzajnaslov"/>
    <w:qFormat/>
    <w:rsid w:val="00215150"/>
    <w:pPr>
      <w:spacing w:after="0"/>
      <w:jc w:val="center"/>
    </w:pPr>
    <w:rPr>
      <w:lang w:val="sr-Cyrl-RS"/>
    </w:rPr>
  </w:style>
  <w:style w:type="paragraph" w:customStyle="1" w:styleId="07Sadrzajnaslov">
    <w:name w:val="07_Sadrzaj_naslov"/>
    <w:basedOn w:val="06Godina"/>
    <w:next w:val="Normal"/>
    <w:qFormat/>
    <w:rsid w:val="00215150"/>
    <w:rPr>
      <w:b/>
      <w:sz w:val="36"/>
    </w:rPr>
  </w:style>
  <w:style w:type="paragraph" w:styleId="TOC1">
    <w:name w:val="toc 1"/>
    <w:basedOn w:val="Normal"/>
    <w:next w:val="Normal"/>
    <w:autoRedefine/>
    <w:uiPriority w:val="39"/>
    <w:unhideWhenUsed/>
    <w:rsid w:val="00215150"/>
    <w:pPr>
      <w:spacing w:before="120" w:after="120"/>
    </w:pPr>
    <w:rPr>
      <w:rFonts w:asciiTheme="minorHAnsi" w:hAnsi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215150"/>
    <w:pPr>
      <w:spacing w:after="0"/>
      <w:ind w:left="240"/>
    </w:pPr>
    <w:rPr>
      <w:rFonts w:asciiTheme="minorHAnsi" w:hAnsi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215150"/>
    <w:pPr>
      <w:spacing w:after="0"/>
      <w:ind w:left="480"/>
    </w:pPr>
    <w:rPr>
      <w:rFonts w:asciiTheme="minorHAnsi" w:hAnsi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215150"/>
    <w:pPr>
      <w:spacing w:after="0"/>
      <w:ind w:left="720"/>
    </w:pPr>
    <w:rPr>
      <w:rFonts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215150"/>
    <w:pPr>
      <w:spacing w:after="0"/>
      <w:ind w:left="960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215150"/>
    <w:pPr>
      <w:spacing w:after="0"/>
      <w:ind w:left="1200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215150"/>
    <w:pPr>
      <w:spacing w:after="0"/>
      <w:ind w:left="1440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215150"/>
    <w:pPr>
      <w:spacing w:after="0"/>
      <w:ind w:left="1680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215150"/>
    <w:pPr>
      <w:spacing w:after="0"/>
      <w:ind w:left="1920"/>
    </w:pPr>
    <w:rPr>
      <w:rFonts w:asciiTheme="minorHAnsi" w:hAnsiTheme="minorHAns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215150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151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5150"/>
    <w:rPr>
      <w:rFonts w:ascii="Calibri" w:hAnsi="Calibri"/>
    </w:rPr>
  </w:style>
  <w:style w:type="paragraph" w:styleId="Footer">
    <w:name w:val="footer"/>
    <w:basedOn w:val="Normal"/>
    <w:link w:val="FooterChar"/>
    <w:uiPriority w:val="99"/>
    <w:unhideWhenUsed/>
    <w:rsid w:val="002151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5150"/>
    <w:rPr>
      <w:rFonts w:ascii="Calibri" w:hAnsi="Calibri"/>
    </w:rPr>
  </w:style>
  <w:style w:type="character" w:styleId="PageNumber">
    <w:name w:val="page number"/>
    <w:basedOn w:val="DefaultParagraphFont"/>
    <w:uiPriority w:val="99"/>
    <w:semiHidden/>
    <w:unhideWhenUsed/>
    <w:rsid w:val="00215150"/>
  </w:style>
  <w:style w:type="paragraph" w:customStyle="1" w:styleId="08Pasus">
    <w:name w:val="08_Pasus"/>
    <w:basedOn w:val="Normal"/>
    <w:qFormat/>
    <w:rsid w:val="00820268"/>
    <w:pPr>
      <w:spacing w:after="120" w:line="240" w:lineRule="auto"/>
      <w:jc w:val="both"/>
    </w:pPr>
    <w:rPr>
      <w:lang w:val="sr-Cyrl-RS"/>
    </w:rPr>
  </w:style>
  <w:style w:type="paragraph" w:customStyle="1" w:styleId="09Unorderedlist">
    <w:name w:val="09_Unordered_list"/>
    <w:basedOn w:val="ListParagraph"/>
    <w:qFormat/>
    <w:rsid w:val="00820268"/>
    <w:pPr>
      <w:numPr>
        <w:numId w:val="2"/>
      </w:numPr>
      <w:spacing w:after="240" w:line="240" w:lineRule="auto"/>
    </w:pPr>
    <w:rPr>
      <w:lang w:val="sr-Cyrl-RS"/>
    </w:rPr>
  </w:style>
  <w:style w:type="numbering" w:customStyle="1" w:styleId="100Listheadings">
    <w:name w:val="100_List_headings"/>
    <w:basedOn w:val="NoList"/>
    <w:uiPriority w:val="99"/>
    <w:rsid w:val="00820268"/>
    <w:pPr>
      <w:numPr>
        <w:numId w:val="3"/>
      </w:numPr>
    </w:pPr>
  </w:style>
  <w:style w:type="paragraph" w:customStyle="1" w:styleId="20Userstory">
    <w:name w:val="20_User_story"/>
    <w:basedOn w:val="08Pasus"/>
    <w:qFormat/>
    <w:rsid w:val="00861939"/>
    <w:pPr>
      <w:pBdr>
        <w:left w:val="single" w:sz="18" w:space="10" w:color="7F7F7F" w:themeColor="text1" w:themeTint="80"/>
      </w:pBdr>
      <w:ind w:left="567"/>
    </w:pPr>
    <w:rPr>
      <w:lang w:val="en-US"/>
    </w:rPr>
  </w:style>
  <w:style w:type="numbering" w:styleId="111111">
    <w:name w:val="Outline List 2"/>
    <w:basedOn w:val="NoList"/>
    <w:uiPriority w:val="99"/>
    <w:semiHidden/>
    <w:unhideWhenUsed/>
    <w:rsid w:val="00820268"/>
    <w:pPr>
      <w:numPr>
        <w:numId w:val="5"/>
      </w:numPr>
    </w:pPr>
  </w:style>
  <w:style w:type="paragraph" w:customStyle="1" w:styleId="09Orderedlist">
    <w:name w:val="09а_Ordered_list"/>
    <w:basedOn w:val="08Pasus"/>
    <w:qFormat/>
    <w:rsid w:val="008616D9"/>
    <w:pPr>
      <w:numPr>
        <w:numId w:val="25"/>
      </w:numPr>
    </w:pPr>
  </w:style>
  <w:style w:type="numbering" w:customStyle="1" w:styleId="CurrentList1">
    <w:name w:val="Current List1"/>
    <w:uiPriority w:val="99"/>
    <w:rsid w:val="008616D9"/>
    <w:pPr>
      <w:numPr>
        <w:numId w:val="10"/>
      </w:numPr>
    </w:pPr>
  </w:style>
  <w:style w:type="paragraph" w:styleId="Caption">
    <w:name w:val="caption"/>
    <w:basedOn w:val="Normal"/>
    <w:next w:val="Normal"/>
    <w:uiPriority w:val="35"/>
    <w:unhideWhenUsed/>
    <w:qFormat/>
    <w:rsid w:val="00F52022"/>
    <w:pPr>
      <w:spacing w:after="200" w:line="240" w:lineRule="auto"/>
      <w:jc w:val="center"/>
    </w:pPr>
    <w:rPr>
      <w:i/>
      <w:iCs/>
      <w:color w:val="0E2841" w:themeColor="text2"/>
      <w:sz w:val="18"/>
      <w:szCs w:val="18"/>
      <w:lang w:val="sr-Cyrl-RS"/>
    </w:rPr>
  </w:style>
  <w:style w:type="paragraph" w:styleId="ListNumber2">
    <w:name w:val="List Number 2"/>
    <w:basedOn w:val="Normal"/>
    <w:uiPriority w:val="99"/>
    <w:unhideWhenUsed/>
    <w:rsid w:val="00CD3919"/>
    <w:pPr>
      <w:numPr>
        <w:numId w:val="26"/>
      </w:numPr>
      <w:tabs>
        <w:tab w:val="clear" w:pos="72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/>
      <w:kern w:val="0"/>
      <w:sz w:val="22"/>
      <w:szCs w:val="22"/>
      <w14:ligatures w14:val="none"/>
    </w:rPr>
  </w:style>
  <w:style w:type="paragraph" w:customStyle="1" w:styleId="09aUnorderedlist">
    <w:name w:val="09a_Unordered_list"/>
    <w:basedOn w:val="Normal"/>
    <w:rsid w:val="00CD3919"/>
    <w:pPr>
      <w:spacing w:after="60" w:line="276" w:lineRule="auto"/>
      <w:ind w:left="567"/>
    </w:pPr>
    <w:rPr>
      <w:rFonts w:ascii="Arial" w:eastAsiaTheme="minorEastAsia" w:hAnsi="Arial"/>
      <w:kern w:val="0"/>
      <w:sz w:val="22"/>
      <w:szCs w:val="22"/>
      <w14:ligatures w14:val="none"/>
    </w:rPr>
  </w:style>
  <w:style w:type="paragraph" w:customStyle="1" w:styleId="09aOrderedlist">
    <w:name w:val="09a_Ordered_list"/>
    <w:basedOn w:val="Normal"/>
    <w:rsid w:val="00CD3919"/>
    <w:pPr>
      <w:spacing w:after="60" w:line="276" w:lineRule="auto"/>
      <w:ind w:left="567"/>
    </w:pPr>
    <w:rPr>
      <w:rFonts w:ascii="Arial" w:eastAsiaTheme="minorEastAsia" w:hAnsi="Arial"/>
      <w:kern w:val="0"/>
      <w:sz w:val="22"/>
      <w:szCs w:val="2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C4453B"/>
    <w:pPr>
      <w:numPr>
        <w:numId w:val="0"/>
      </w:num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jpeg"/><Relationship Id="rId3" Type="http://schemas.openxmlformats.org/officeDocument/2006/relationships/styles" Target="styles.xml"/><Relationship Id="rId21" Type="http://schemas.openxmlformats.org/officeDocument/2006/relationships/image" Target="media/image12.jpe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jpe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23" Type="http://schemas.openxmlformats.org/officeDocument/2006/relationships/footer" Target="footer2.xml"/><Relationship Id="rId10" Type="http://schemas.openxmlformats.org/officeDocument/2006/relationships/image" Target="media/image1.png"/><Relationship Id="rId19" Type="http://schemas.openxmlformats.org/officeDocument/2006/relationships/image" Target="media/image10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jpeg"/><Relationship Id="rId22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azar\Desktop\template_dokumentacij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3D2838F-CD21-7B44-BA88-4A872E3C39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template_dokumentacija</Template>
  <TotalTime>83</TotalTime>
  <Pages>31</Pages>
  <Words>4963</Words>
  <Characters>28295</Characters>
  <Application>Microsoft Office Word</Application>
  <DocSecurity>0</DocSecurity>
  <Lines>235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Lazar Spasojevic</dc:creator>
  <cp:keywords/>
  <dc:description/>
  <cp:lastModifiedBy>Lazar Spasojevic</cp:lastModifiedBy>
  <cp:revision>9</cp:revision>
  <dcterms:created xsi:type="dcterms:W3CDTF">2026-03-31T11:32:00Z</dcterms:created>
  <dcterms:modified xsi:type="dcterms:W3CDTF">2026-03-31T16:06:00Z</dcterms:modified>
</cp:coreProperties>
</file>